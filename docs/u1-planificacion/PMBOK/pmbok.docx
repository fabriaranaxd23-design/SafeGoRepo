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978" w:rsidRPr="00054006" w:rsidRDefault="00184E1D" w:rsidP="00054006">
      <w:pPr>
        <w:jc w:val="center"/>
        <w:rPr>
          <w:noProof/>
          <w:sz w:val="28"/>
        </w:rPr>
      </w:pPr>
      <w:sdt>
        <w:sdtPr>
          <w:rPr>
            <w:noProof/>
            <w:sz w:val="32"/>
          </w:rPr>
          <w:alias w:val="Título:"/>
          <w:tag w:val="Título:"/>
          <w:id w:val="726351117"/>
          <w:placeholder>
            <w:docPart w:val="BE5C6FD707114996822CDF54447BF1B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0E213E">
            <w:rPr>
              <w:noProof/>
              <w:sz w:val="32"/>
            </w:rPr>
            <w:t xml:space="preserve">Responsables </w:t>
          </w:r>
          <w:r w:rsidR="000E213E">
            <w:rPr>
              <w:noProof/>
              <w:sz w:val="32"/>
            </w:rPr>
            <w:br/>
            <w:t>- Arana Manco Fabrizzio Del Piero – Diseñador UX/UI y Project Manager</w:t>
          </w:r>
          <w:r w:rsidR="000E213E">
            <w:rPr>
              <w:noProof/>
              <w:sz w:val="32"/>
            </w:rPr>
            <w:br/>
            <w:t>- Capa Moreno Fechner Jacob – Desarrollador Fronted</w:t>
          </w:r>
          <w:r w:rsidR="000E213E">
            <w:rPr>
              <w:noProof/>
              <w:sz w:val="32"/>
            </w:rPr>
            <w:br/>
            <w:t>- Romero Angulo Alanis – Diseñador UX/UI y Analista de sistemas</w:t>
          </w:r>
          <w:r w:rsidR="000E213E">
            <w:rPr>
              <w:noProof/>
              <w:sz w:val="32"/>
            </w:rPr>
            <w:br/>
            <w:t>- Oblitas Flores Josue Elias – Desarrollador Backed</w:t>
          </w:r>
          <w:r w:rsidR="000E213E">
            <w:rPr>
              <w:noProof/>
              <w:sz w:val="32"/>
            </w:rPr>
            <w:br/>
          </w:r>
          <w:r w:rsidR="000E213E">
            <w:rPr>
              <w:noProof/>
              <w:sz w:val="32"/>
            </w:rPr>
            <w:br/>
          </w:r>
        </w:sdtContent>
      </w:sdt>
    </w:p>
    <w:p w:rsidR="00B823AA" w:rsidRPr="00054006" w:rsidRDefault="00054006" w:rsidP="00054006">
      <w:pPr>
        <w:pStyle w:val="Ttulo21"/>
        <w:numPr>
          <w:ilvl w:val="0"/>
          <w:numId w:val="16"/>
        </w:numPr>
        <w:rPr>
          <w:noProof/>
          <w:sz w:val="28"/>
        </w:rPr>
      </w:pPr>
      <w:r w:rsidRPr="00054006">
        <w:rPr>
          <w:noProof/>
          <w:sz w:val="28"/>
        </w:rPr>
        <w:t>Arana Manco Fabrizzio Del Piero</w:t>
      </w:r>
    </w:p>
    <w:p w:rsidR="00054006" w:rsidRPr="00054006" w:rsidRDefault="00054006" w:rsidP="00054006">
      <w:pPr>
        <w:pStyle w:val="Ttulo21"/>
        <w:numPr>
          <w:ilvl w:val="0"/>
          <w:numId w:val="16"/>
        </w:numPr>
        <w:rPr>
          <w:noProof/>
          <w:sz w:val="28"/>
        </w:rPr>
      </w:pPr>
      <w:r w:rsidRPr="00054006">
        <w:rPr>
          <w:noProof/>
          <w:sz w:val="28"/>
        </w:rPr>
        <w:t>Capa Moreno Fechner Jacob</w:t>
      </w:r>
    </w:p>
    <w:p w:rsidR="00054006" w:rsidRPr="00054006" w:rsidRDefault="00054006" w:rsidP="00054006">
      <w:pPr>
        <w:pStyle w:val="Ttulo21"/>
        <w:numPr>
          <w:ilvl w:val="0"/>
          <w:numId w:val="16"/>
        </w:numPr>
        <w:rPr>
          <w:noProof/>
          <w:sz w:val="28"/>
        </w:rPr>
      </w:pPr>
      <w:r w:rsidRPr="00054006">
        <w:rPr>
          <w:noProof/>
          <w:sz w:val="28"/>
        </w:rPr>
        <w:t>Romero Angulo Alanis</w:t>
      </w:r>
    </w:p>
    <w:p w:rsidR="00054006" w:rsidRPr="00054006" w:rsidRDefault="00054006" w:rsidP="00054006">
      <w:pPr>
        <w:pStyle w:val="Ttulo21"/>
        <w:numPr>
          <w:ilvl w:val="0"/>
          <w:numId w:val="16"/>
        </w:numPr>
        <w:rPr>
          <w:noProof/>
          <w:sz w:val="28"/>
        </w:rPr>
      </w:pPr>
      <w:r w:rsidRPr="00054006">
        <w:rPr>
          <w:noProof/>
          <w:sz w:val="28"/>
        </w:rPr>
        <w:t>Oblitas Flores Josue Elias</w:t>
      </w:r>
    </w:p>
    <w:p w:rsidR="00054006" w:rsidRDefault="00054006" w:rsidP="00054006">
      <w:pPr>
        <w:pStyle w:val="Ttulo21"/>
        <w:ind w:left="720"/>
        <w:jc w:val="left"/>
        <w:rPr>
          <w:noProof/>
        </w:rPr>
      </w:pPr>
    </w:p>
    <w:p w:rsidR="00054006" w:rsidRDefault="00054006" w:rsidP="00054006">
      <w:pPr>
        <w:pStyle w:val="Ttulo21"/>
        <w:ind w:left="720"/>
        <w:jc w:val="left"/>
        <w:rPr>
          <w:noProof/>
        </w:rPr>
      </w:pPr>
    </w:p>
    <w:p w:rsidR="00054006" w:rsidRPr="00642A06" w:rsidRDefault="00184E1D" w:rsidP="00054006">
      <w:pPr>
        <w:pStyle w:val="Ttulo21"/>
        <w:ind w:left="720"/>
        <w:jc w:val="left"/>
        <w:rPr>
          <w:noProof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104775</wp:posOffset>
            </wp:positionV>
            <wp:extent cx="5731510" cy="1761245"/>
            <wp:effectExtent l="0" t="0" r="0" b="0"/>
            <wp:wrapNone/>
            <wp:docPr id="1" name="Imagen 1" descr="Archivo:Utplogonuevo.sv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Utplogonuevo.sv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1978" w:rsidRPr="00642A06" w:rsidRDefault="00E81978">
      <w:pPr>
        <w:pStyle w:val="Ttulo"/>
        <w:rPr>
          <w:noProof/>
        </w:rPr>
      </w:pPr>
    </w:p>
    <w:p w:rsidR="00E81978" w:rsidRPr="00642A06" w:rsidRDefault="00E81978" w:rsidP="00B823AA">
      <w:pPr>
        <w:pStyle w:val="Ttulo21"/>
        <w:rPr>
          <w:noProof/>
        </w:rPr>
      </w:pPr>
    </w:p>
    <w:p w:rsidR="00E81978" w:rsidRPr="003C3BFA" w:rsidRDefault="00054006" w:rsidP="003C3BFA">
      <w:pPr>
        <w:pStyle w:val="Ttulodeseccin"/>
        <w:numPr>
          <w:ilvl w:val="0"/>
          <w:numId w:val="17"/>
        </w:numPr>
        <w:jc w:val="left"/>
        <w:rPr>
          <w:b/>
          <w:noProof/>
        </w:rPr>
      </w:pPr>
      <w:r w:rsidRPr="003C3BFA">
        <w:rPr>
          <w:b/>
          <w:noProof/>
        </w:rPr>
        <w:lastRenderedPageBreak/>
        <w:t>Resumen</w:t>
      </w:r>
    </w:p>
    <w:p w:rsidR="00E81978" w:rsidRPr="00642A06" w:rsidRDefault="00054006">
      <w:pPr>
        <w:pStyle w:val="Sinespaciado"/>
        <w:rPr>
          <w:noProof/>
        </w:rPr>
      </w:pPr>
      <w:r>
        <w:t>El proyecto consiste en el diseño y desarrollo de una aplicación móvil de seguridad orientada principalmente a jóvenes y adolescentes que utilizan servicios de transporte por aplicativo, especialmente durante salidas nocturnas. La aplicación permitirá vincular un contacto de emergencia para compartir automáticamente la ubicación y el recorrido del usuario durante un viaje, así como recibir alertas ante posibles situaciones de riesgo. Además, contará con mecanismos de activación rápida de emergencia y envío de información, como grabaciones de audio, al contacto de confianza. El objetivo es brindar una capa adicional de seguridad mediante el monitoreo en tiempo real, la comunicación rápida y la detección de situaciones inusuales durante el desplazamiento.</w:t>
      </w:r>
    </w:p>
    <w:p w:rsidR="00E81978" w:rsidRPr="00642A06" w:rsidRDefault="00054006" w:rsidP="000E213E">
      <w:pPr>
        <w:pStyle w:val="Ttulodeseccin"/>
        <w:numPr>
          <w:ilvl w:val="0"/>
          <w:numId w:val="17"/>
        </w:numPr>
        <w:jc w:val="left"/>
        <w:rPr>
          <w:noProof/>
        </w:rPr>
      </w:pPr>
      <w:sdt>
        <w:sdtPr>
          <w:rPr>
            <w:rFonts w:asciiTheme="minorHAnsi" w:eastAsiaTheme="minorEastAsia" w:hAnsiTheme="minorHAnsi" w:cstheme="minorBidi"/>
            <w:noProof/>
            <w:sz w:val="28"/>
          </w:rPr>
          <w:alias w:val="Título de sección:"/>
          <w:tag w:val="Título de sección:"/>
          <w:id w:val="984196707"/>
          <w:placeholder>
            <w:docPart w:val="1C1EEF23B6D140F8A2581925312FB56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Pr="003C3BFA">
            <w:rPr>
              <w:rFonts w:asciiTheme="minorHAnsi" w:eastAsiaTheme="minorEastAsia" w:hAnsiTheme="minorHAnsi" w:cstheme="minorBidi"/>
              <w:noProof/>
              <w:sz w:val="28"/>
            </w:rPr>
            <w:t xml:space="preserve">Responsables </w:t>
          </w:r>
          <w:r w:rsidRPr="003C3BFA">
            <w:rPr>
              <w:rFonts w:asciiTheme="minorHAnsi" w:eastAsiaTheme="minorEastAsia" w:hAnsiTheme="minorHAnsi" w:cstheme="minorBidi"/>
              <w:noProof/>
              <w:sz w:val="28"/>
            </w:rPr>
            <w:br/>
          </w:r>
          <w:r w:rsidR="000E213E">
            <w:rPr>
              <w:rFonts w:asciiTheme="minorHAnsi" w:eastAsiaTheme="minorEastAsia" w:hAnsiTheme="minorHAnsi" w:cstheme="minorBidi"/>
              <w:noProof/>
              <w:sz w:val="28"/>
            </w:rPr>
            <w:t xml:space="preserve">- </w:t>
          </w:r>
          <w:r w:rsidRPr="003C3BFA">
            <w:rPr>
              <w:rFonts w:asciiTheme="minorHAnsi" w:eastAsiaTheme="minorEastAsia" w:hAnsiTheme="minorHAnsi" w:cstheme="minorBidi"/>
              <w:noProof/>
              <w:sz w:val="28"/>
            </w:rPr>
            <w:t>Arana Manco Fabrizzio Del Piero</w:t>
          </w:r>
          <w:r w:rsidRPr="003C3BFA">
            <w:rPr>
              <w:rFonts w:asciiTheme="minorHAnsi" w:eastAsiaTheme="minorEastAsia" w:hAnsiTheme="minorHAnsi" w:cstheme="minorBidi"/>
              <w:noProof/>
              <w:sz w:val="28"/>
            </w:rPr>
            <w:t xml:space="preserve"> – </w:t>
          </w:r>
          <w:r w:rsidR="003C3BFA" w:rsidRPr="003C3BFA">
            <w:rPr>
              <w:rFonts w:asciiTheme="minorHAnsi" w:eastAsiaTheme="minorEastAsia" w:hAnsiTheme="minorHAnsi" w:cstheme="minorBidi"/>
              <w:noProof/>
              <w:sz w:val="28"/>
            </w:rPr>
            <w:t>Diseñador</w:t>
          </w:r>
          <w:r w:rsidRPr="003C3BFA">
            <w:rPr>
              <w:rFonts w:asciiTheme="minorHAnsi" w:eastAsiaTheme="minorEastAsia" w:hAnsiTheme="minorHAnsi" w:cstheme="minorBidi"/>
              <w:noProof/>
              <w:sz w:val="28"/>
            </w:rPr>
            <w:t xml:space="preserve"> UX/UI</w:t>
          </w:r>
          <w:r w:rsidR="003C3BFA" w:rsidRPr="003C3BFA">
            <w:rPr>
              <w:rFonts w:asciiTheme="minorHAnsi" w:eastAsiaTheme="minorEastAsia" w:hAnsiTheme="minorHAnsi" w:cstheme="minorBidi"/>
              <w:noProof/>
              <w:sz w:val="28"/>
            </w:rPr>
            <w:t xml:space="preserve"> y Project Manager</w:t>
          </w:r>
          <w:r w:rsidRPr="003C3BFA">
            <w:rPr>
              <w:noProof/>
              <w:sz w:val="28"/>
            </w:rPr>
            <w:br/>
          </w:r>
          <w:r w:rsidR="000E213E">
            <w:rPr>
              <w:rFonts w:asciiTheme="minorHAnsi" w:eastAsiaTheme="minorEastAsia" w:hAnsiTheme="minorHAnsi" w:cstheme="minorBidi"/>
              <w:noProof/>
              <w:sz w:val="28"/>
            </w:rPr>
            <w:t xml:space="preserve">- </w:t>
          </w:r>
          <w:r w:rsidRPr="003C3BFA">
            <w:rPr>
              <w:rFonts w:asciiTheme="minorHAnsi" w:eastAsiaTheme="minorEastAsia" w:hAnsiTheme="minorHAnsi" w:cstheme="minorBidi"/>
              <w:noProof/>
              <w:sz w:val="28"/>
            </w:rPr>
            <w:t>Capa Moreno Fechner Jacob</w:t>
          </w:r>
          <w:r w:rsidRPr="003C3BFA">
            <w:rPr>
              <w:rFonts w:asciiTheme="minorHAnsi" w:eastAsiaTheme="minorEastAsia" w:hAnsiTheme="minorHAnsi" w:cstheme="minorBidi"/>
              <w:noProof/>
              <w:sz w:val="28"/>
            </w:rPr>
            <w:t xml:space="preserve"> </w:t>
          </w:r>
          <w:r w:rsidR="003C3BFA" w:rsidRPr="003C3BFA">
            <w:rPr>
              <w:rFonts w:asciiTheme="minorHAnsi" w:eastAsiaTheme="minorEastAsia" w:hAnsiTheme="minorHAnsi" w:cstheme="minorBidi"/>
              <w:noProof/>
              <w:sz w:val="28"/>
            </w:rPr>
            <w:t>–</w:t>
          </w:r>
          <w:r w:rsidRPr="003C3BFA">
            <w:rPr>
              <w:rFonts w:asciiTheme="minorHAnsi" w:eastAsiaTheme="minorEastAsia" w:hAnsiTheme="minorHAnsi" w:cstheme="minorBidi"/>
              <w:noProof/>
              <w:sz w:val="28"/>
            </w:rPr>
            <w:t xml:space="preserve"> D</w:t>
          </w:r>
          <w:r w:rsidR="003C3BFA" w:rsidRPr="003C3BFA">
            <w:rPr>
              <w:rFonts w:asciiTheme="minorHAnsi" w:eastAsiaTheme="minorEastAsia" w:hAnsiTheme="minorHAnsi" w:cstheme="minorBidi"/>
              <w:noProof/>
              <w:sz w:val="28"/>
            </w:rPr>
            <w:t>esarrollador Fronted</w:t>
          </w:r>
          <w:r w:rsidRPr="003C3BFA">
            <w:rPr>
              <w:noProof/>
              <w:sz w:val="28"/>
            </w:rPr>
            <w:br/>
          </w:r>
          <w:r w:rsidR="000E213E">
            <w:rPr>
              <w:rFonts w:asciiTheme="minorHAnsi" w:eastAsiaTheme="minorEastAsia" w:hAnsiTheme="minorHAnsi" w:cstheme="minorBidi"/>
              <w:noProof/>
              <w:sz w:val="28"/>
            </w:rPr>
            <w:t xml:space="preserve">- </w:t>
          </w:r>
          <w:r w:rsidRPr="003C3BFA">
            <w:rPr>
              <w:rFonts w:asciiTheme="minorHAnsi" w:eastAsiaTheme="minorEastAsia" w:hAnsiTheme="minorHAnsi" w:cstheme="minorBidi"/>
              <w:noProof/>
              <w:sz w:val="28"/>
            </w:rPr>
            <w:t>Romero Angulo Alanis</w:t>
          </w:r>
          <w:r w:rsidR="003C3BFA" w:rsidRPr="003C3BFA">
            <w:rPr>
              <w:rFonts w:asciiTheme="minorHAnsi" w:eastAsiaTheme="minorEastAsia" w:hAnsiTheme="minorHAnsi" w:cstheme="minorBidi"/>
              <w:noProof/>
              <w:sz w:val="28"/>
            </w:rPr>
            <w:t xml:space="preserve"> – Diseñador UX/UI y Analista de sistemas</w:t>
          </w:r>
          <w:r w:rsidRPr="003C3BFA">
            <w:rPr>
              <w:noProof/>
              <w:sz w:val="28"/>
            </w:rPr>
            <w:br/>
          </w:r>
          <w:r w:rsidR="000E213E">
            <w:rPr>
              <w:rFonts w:asciiTheme="minorHAnsi" w:eastAsiaTheme="minorEastAsia" w:hAnsiTheme="minorHAnsi" w:cstheme="minorBidi"/>
              <w:noProof/>
              <w:sz w:val="28"/>
            </w:rPr>
            <w:t xml:space="preserve">- </w:t>
          </w:r>
          <w:r w:rsidRPr="003C3BFA">
            <w:rPr>
              <w:rFonts w:asciiTheme="minorHAnsi" w:eastAsiaTheme="minorEastAsia" w:hAnsiTheme="minorHAnsi" w:cstheme="minorBidi"/>
              <w:noProof/>
              <w:sz w:val="28"/>
            </w:rPr>
            <w:t>Oblitas Flores Josue Elias</w:t>
          </w:r>
          <w:r w:rsidR="003C3BFA" w:rsidRPr="003C3BFA">
            <w:rPr>
              <w:rFonts w:asciiTheme="minorHAnsi" w:eastAsiaTheme="minorEastAsia" w:hAnsiTheme="minorHAnsi" w:cstheme="minorBidi"/>
              <w:noProof/>
              <w:sz w:val="28"/>
            </w:rPr>
            <w:t xml:space="preserve"> – Desarrollador Backed</w:t>
          </w:r>
          <w:r w:rsidRPr="003C3BFA">
            <w:rPr>
              <w:rFonts w:asciiTheme="minorHAnsi" w:eastAsiaTheme="minorEastAsia" w:hAnsiTheme="minorHAnsi" w:cstheme="minorBidi"/>
              <w:noProof/>
              <w:sz w:val="28"/>
            </w:rPr>
            <w:br/>
          </w:r>
          <w:r w:rsidR="003C3BFA">
            <w:rPr>
              <w:rFonts w:asciiTheme="minorHAnsi" w:eastAsiaTheme="minorEastAsia" w:hAnsiTheme="minorHAnsi" w:cstheme="minorBidi"/>
              <w:noProof/>
              <w:sz w:val="28"/>
            </w:rPr>
            <w:br/>
          </w:r>
        </w:sdtContent>
      </w:sdt>
    </w:p>
    <w:p w:rsidR="00E81978" w:rsidRPr="003C3BFA" w:rsidRDefault="00E81978" w:rsidP="003C3BFA">
      <w:pPr>
        <w:ind w:firstLine="0"/>
        <w:rPr>
          <w:b/>
          <w:noProof/>
        </w:rPr>
      </w:pPr>
    </w:p>
    <w:p w:rsidR="00E81978" w:rsidRPr="003C3BFA" w:rsidRDefault="003C3BFA" w:rsidP="003C3BFA">
      <w:pPr>
        <w:pStyle w:val="Ttulo1"/>
        <w:numPr>
          <w:ilvl w:val="0"/>
          <w:numId w:val="17"/>
        </w:numPr>
        <w:jc w:val="left"/>
        <w:rPr>
          <w:noProof/>
          <w:sz w:val="28"/>
        </w:rPr>
      </w:pPr>
      <w:r w:rsidRPr="003C3BFA">
        <w:rPr>
          <w:noProof/>
          <w:sz w:val="28"/>
        </w:rPr>
        <w:t>Actividades y tareas</w:t>
      </w:r>
    </w:p>
    <w:p w:rsidR="003C3BFA" w:rsidRPr="003C3BFA" w:rsidRDefault="003C3BFA" w:rsidP="003C3BFA">
      <w:pPr>
        <w:pStyle w:val="Ttulo3"/>
        <w:rPr>
          <w:b w:val="0"/>
          <w:kern w:val="0"/>
        </w:rPr>
      </w:pPr>
      <w:r>
        <w:rPr>
          <w:b w:val="0"/>
        </w:rPr>
        <w:t xml:space="preserve">3.1 </w:t>
      </w:r>
      <w:r w:rsidRPr="003C3BFA">
        <w:rPr>
          <w:b w:val="0"/>
        </w:rPr>
        <w:t>Fase 1 — Inicio y análisis</w:t>
      </w:r>
    </w:p>
    <w:p w:rsidR="003C3BFA" w:rsidRDefault="003C3BFA" w:rsidP="003C3B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Identificación del problema. </w:t>
      </w:r>
    </w:p>
    <w:p w:rsidR="003C3BFA" w:rsidRDefault="003C3BFA" w:rsidP="003C3B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Investigación de usuarios. </w:t>
      </w:r>
    </w:p>
    <w:p w:rsidR="003C3BFA" w:rsidRDefault="003C3BFA" w:rsidP="003C3B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Identificación de necesidades. </w:t>
      </w:r>
    </w:p>
    <w:p w:rsidR="003C3BFA" w:rsidRDefault="003C3BFA" w:rsidP="003C3B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Análisis de alternativas existentes. </w:t>
      </w:r>
    </w:p>
    <w:p w:rsidR="003C3BFA" w:rsidRDefault="003C3BFA" w:rsidP="003C3B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Definición de objetivos. </w:t>
      </w:r>
    </w:p>
    <w:p w:rsidR="003C3BFA" w:rsidRDefault="003C3BFA" w:rsidP="003C3B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Definición del alcance inicial. </w:t>
      </w:r>
    </w:p>
    <w:p w:rsidR="003C3BFA" w:rsidRDefault="003C3BFA" w:rsidP="003C3BF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Identificación de requisitos. </w:t>
      </w:r>
    </w:p>
    <w:p w:rsidR="003C3BFA" w:rsidRPr="003C3BFA" w:rsidRDefault="003C3BFA" w:rsidP="003C3BFA">
      <w:pPr>
        <w:pStyle w:val="Ttulo3"/>
        <w:rPr>
          <w:b w:val="0"/>
        </w:rPr>
      </w:pPr>
      <w:r>
        <w:rPr>
          <w:b w:val="0"/>
        </w:rPr>
        <w:t xml:space="preserve">3.2 </w:t>
      </w:r>
      <w:r w:rsidRPr="003C3BFA">
        <w:rPr>
          <w:b w:val="0"/>
        </w:rPr>
        <w:t>Fase 2 — Planificación</w:t>
      </w:r>
    </w:p>
    <w:p w:rsidR="003C3BFA" w:rsidRDefault="003C3BFA" w:rsidP="003C3B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Elaboración del cronograma. </w:t>
      </w:r>
    </w:p>
    <w:p w:rsidR="003C3BFA" w:rsidRPr="003C3BFA" w:rsidRDefault="003C3BFA" w:rsidP="003C3BF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Definición de funcionalidades. </w:t>
      </w:r>
    </w:p>
    <w:p w:rsidR="003C3BFA" w:rsidRPr="003C3BFA" w:rsidRDefault="003C3BFA" w:rsidP="003C3BFA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3C3BFA">
        <w:t xml:space="preserve">Priorización de módulos. </w:t>
      </w:r>
    </w:p>
    <w:p w:rsidR="003C3BFA" w:rsidRPr="003C3BFA" w:rsidRDefault="003C3BFA" w:rsidP="003C3BFA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3C3BFA">
        <w:t xml:space="preserve">Estimación de costos. </w:t>
      </w:r>
    </w:p>
    <w:p w:rsidR="003C3BFA" w:rsidRPr="003C3BFA" w:rsidRDefault="003C3BFA" w:rsidP="003C3BFA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3C3BFA">
        <w:t xml:space="preserve">Identificación de riesgos. </w:t>
      </w:r>
    </w:p>
    <w:p w:rsidR="003C3BFA" w:rsidRPr="003C3BFA" w:rsidRDefault="003C3BFA" w:rsidP="003C3BFA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3C3BFA">
        <w:t xml:space="preserve">Definición de recursos necesarios. </w:t>
      </w:r>
    </w:p>
    <w:p w:rsidR="003C3BFA" w:rsidRPr="003C3BFA" w:rsidRDefault="003C3BFA" w:rsidP="003C3BFA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3C3BFA">
        <w:t xml:space="preserve">Elaboración de la arquitectura inicial. </w:t>
      </w:r>
    </w:p>
    <w:p w:rsidR="003C3BFA" w:rsidRPr="003C3BFA" w:rsidRDefault="003C3BFA" w:rsidP="003C3BFA">
      <w:pPr>
        <w:pStyle w:val="Ttulo3"/>
        <w:rPr>
          <w:b w:val="0"/>
        </w:rPr>
      </w:pPr>
      <w:r w:rsidRPr="003C3BFA">
        <w:rPr>
          <w:b w:val="0"/>
        </w:rPr>
        <w:t xml:space="preserve">3.3 </w:t>
      </w:r>
      <w:r w:rsidRPr="003C3BFA">
        <w:rPr>
          <w:b w:val="0"/>
        </w:rPr>
        <w:t>Fase 3 — Diseño</w:t>
      </w:r>
    </w:p>
    <w:p w:rsidR="003C3BFA" w:rsidRPr="003C3BFA" w:rsidRDefault="003C3BFA" w:rsidP="003C3BFA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3C3BFA">
        <w:t xml:space="preserve">Diseño de la interfaz de usuario. </w:t>
      </w:r>
    </w:p>
    <w:p w:rsidR="003C3BFA" w:rsidRPr="003C3BFA" w:rsidRDefault="003C3BFA" w:rsidP="003C3BFA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3C3BFA">
        <w:t xml:space="preserve">Elaboración de wireframes. </w:t>
      </w:r>
    </w:p>
    <w:p w:rsidR="003C3BFA" w:rsidRPr="003C3BFA" w:rsidRDefault="003C3BFA" w:rsidP="003C3BFA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3C3BFA">
        <w:t xml:space="preserve">Diseño del prototipo. </w:t>
      </w:r>
    </w:p>
    <w:p w:rsidR="003C3BFA" w:rsidRPr="003C3BFA" w:rsidRDefault="003C3BFA" w:rsidP="003C3BFA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3C3BFA">
        <w:t xml:space="preserve">Diseño de la base de datos. </w:t>
      </w:r>
    </w:p>
    <w:p w:rsidR="003C3BFA" w:rsidRPr="003C3BFA" w:rsidRDefault="003C3BFA" w:rsidP="003C3BFA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3C3BFA">
        <w:lastRenderedPageBreak/>
        <w:t xml:space="preserve">Diseño de la arquitectura del sistema. </w:t>
      </w:r>
    </w:p>
    <w:p w:rsidR="003C3BFA" w:rsidRPr="003C3BFA" w:rsidRDefault="003C3BFA" w:rsidP="003C3BFA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3C3BFA">
        <w:t xml:space="preserve">Diseño del flujo de emergencia. </w:t>
      </w:r>
    </w:p>
    <w:p w:rsidR="003C3BFA" w:rsidRPr="003C3BFA" w:rsidRDefault="003C3BFA" w:rsidP="003C3BFA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3C3BFA">
        <w:t xml:space="preserve">Diseño del sistema de monitoreo de viajes. </w:t>
      </w:r>
    </w:p>
    <w:p w:rsidR="003C3BFA" w:rsidRPr="003C3BFA" w:rsidRDefault="003C3BFA" w:rsidP="003C3BFA">
      <w:pPr>
        <w:pStyle w:val="Ttulo3"/>
        <w:rPr>
          <w:b w:val="0"/>
        </w:rPr>
      </w:pPr>
      <w:r w:rsidRPr="003C3BFA">
        <w:rPr>
          <w:b w:val="0"/>
        </w:rPr>
        <w:t xml:space="preserve">3.4 </w:t>
      </w:r>
      <w:r w:rsidRPr="003C3BFA">
        <w:rPr>
          <w:b w:val="0"/>
        </w:rPr>
        <w:t>Fase 4 — Desarrollo</w:t>
      </w:r>
    </w:p>
    <w:p w:rsidR="003C3BFA" w:rsidRPr="003C3BFA" w:rsidRDefault="003C3BFA" w:rsidP="003C3BF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3C3BFA">
        <w:t xml:space="preserve">Desarrollo del módulo de usuarios. </w:t>
      </w:r>
    </w:p>
    <w:p w:rsidR="003C3BFA" w:rsidRPr="003C3BFA" w:rsidRDefault="003C3BFA" w:rsidP="003C3BF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3C3BFA">
        <w:t xml:space="preserve">Desarrollo del módulo de contactos de emergencia. </w:t>
      </w:r>
    </w:p>
    <w:p w:rsidR="003C3BFA" w:rsidRPr="003C3BFA" w:rsidRDefault="003C3BFA" w:rsidP="003C3BF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3C3BFA">
        <w:t xml:space="preserve">Desarrollo del módulo de viajes. </w:t>
      </w:r>
    </w:p>
    <w:p w:rsidR="003C3BFA" w:rsidRPr="003C3BFA" w:rsidRDefault="003C3BFA" w:rsidP="003C3BF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3C3BFA">
        <w:t xml:space="preserve">Implementación de geolocalización. </w:t>
      </w:r>
    </w:p>
    <w:p w:rsidR="003C3BFA" w:rsidRPr="003C3BFA" w:rsidRDefault="003C3BFA" w:rsidP="003C3BF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3C3BFA">
        <w:t xml:space="preserve">Implementación del seguimiento en tiempo real. </w:t>
      </w:r>
    </w:p>
    <w:p w:rsidR="003C3BFA" w:rsidRPr="003C3BFA" w:rsidRDefault="003C3BFA" w:rsidP="003C3BF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3C3BFA">
        <w:t xml:space="preserve">Implementación de alertas. </w:t>
      </w:r>
    </w:p>
    <w:p w:rsidR="003C3BFA" w:rsidRPr="003C3BFA" w:rsidRDefault="003C3BFA" w:rsidP="003C3BF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3C3BFA">
        <w:t xml:space="preserve">Implementación del sistema de grabación de audio. </w:t>
      </w:r>
    </w:p>
    <w:p w:rsidR="003C3BFA" w:rsidRPr="003C3BFA" w:rsidRDefault="003C3BFA" w:rsidP="003C3BF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3C3BFA">
        <w:t xml:space="preserve">Desarrollo del backend. </w:t>
      </w:r>
    </w:p>
    <w:p w:rsidR="003C3BFA" w:rsidRPr="003C3BFA" w:rsidRDefault="003C3BFA" w:rsidP="003C3BF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3C3BFA">
        <w:t xml:space="preserve">Implementación de la base de datos. </w:t>
      </w:r>
    </w:p>
    <w:p w:rsidR="003C3BFA" w:rsidRPr="003C3BFA" w:rsidRDefault="003C3BFA" w:rsidP="003C3BFA">
      <w:pPr>
        <w:pStyle w:val="Ttulo3"/>
        <w:rPr>
          <w:b w:val="0"/>
        </w:rPr>
      </w:pPr>
      <w:r w:rsidRPr="003C3BFA">
        <w:rPr>
          <w:b w:val="0"/>
        </w:rPr>
        <w:t xml:space="preserve">3.5 </w:t>
      </w:r>
      <w:r w:rsidRPr="003C3BFA">
        <w:rPr>
          <w:b w:val="0"/>
        </w:rPr>
        <w:t>Fase 5 — Pruebas</w:t>
      </w:r>
    </w:p>
    <w:p w:rsidR="003C3BFA" w:rsidRPr="003C3BFA" w:rsidRDefault="003C3BFA" w:rsidP="003C3BFA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3C3BFA">
        <w:t xml:space="preserve">Pruebas funcionales. </w:t>
      </w:r>
    </w:p>
    <w:p w:rsidR="003C3BFA" w:rsidRPr="003C3BFA" w:rsidRDefault="003C3BFA" w:rsidP="003C3BFA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3C3BFA">
        <w:t xml:space="preserve">Pruebas de integración. </w:t>
      </w:r>
    </w:p>
    <w:p w:rsidR="003C3BFA" w:rsidRPr="003C3BFA" w:rsidRDefault="003C3BFA" w:rsidP="003C3BFA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3C3BFA">
        <w:t xml:space="preserve">Pruebas de geolocalización. </w:t>
      </w:r>
    </w:p>
    <w:p w:rsidR="003C3BFA" w:rsidRPr="003C3BFA" w:rsidRDefault="003C3BFA" w:rsidP="003C3BFA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3C3BFA">
        <w:t xml:space="preserve">Pruebas de notificaciones. </w:t>
      </w:r>
    </w:p>
    <w:p w:rsidR="003C3BFA" w:rsidRPr="003C3BFA" w:rsidRDefault="003C3BFA" w:rsidP="003C3BFA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3C3BFA">
        <w:t xml:space="preserve">Pruebas del sistema de emergencia. </w:t>
      </w:r>
    </w:p>
    <w:p w:rsidR="003C3BFA" w:rsidRPr="003C3BFA" w:rsidRDefault="003C3BFA" w:rsidP="003C3BFA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3C3BFA">
        <w:t xml:space="preserve">Pruebas de seguridad. </w:t>
      </w:r>
    </w:p>
    <w:p w:rsidR="003C3BFA" w:rsidRPr="003C3BFA" w:rsidRDefault="003C3BFA" w:rsidP="003C3BFA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3C3BFA">
        <w:t xml:space="preserve">Corrección de errores. </w:t>
      </w:r>
    </w:p>
    <w:p w:rsidR="003C3BFA" w:rsidRPr="003C3BFA" w:rsidRDefault="003C3BFA" w:rsidP="003C3BFA">
      <w:pPr>
        <w:pStyle w:val="Ttulo3"/>
        <w:rPr>
          <w:b w:val="0"/>
        </w:rPr>
      </w:pPr>
      <w:r w:rsidRPr="003C3BFA">
        <w:rPr>
          <w:b w:val="0"/>
        </w:rPr>
        <w:t xml:space="preserve">3.6 </w:t>
      </w:r>
      <w:r w:rsidRPr="003C3BFA">
        <w:rPr>
          <w:b w:val="0"/>
        </w:rPr>
        <w:t>Fase 6 — Validación</w:t>
      </w:r>
    </w:p>
    <w:p w:rsidR="003C3BFA" w:rsidRPr="003C3BFA" w:rsidRDefault="003C3BFA" w:rsidP="003C3BFA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3C3BFA">
        <w:t xml:space="preserve">Prueba con usuarios. </w:t>
      </w:r>
    </w:p>
    <w:p w:rsidR="003C3BFA" w:rsidRPr="003C3BFA" w:rsidRDefault="003C3BFA" w:rsidP="003C3BFA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3C3BFA">
        <w:t xml:space="preserve">Recopilación de opiniones. </w:t>
      </w:r>
    </w:p>
    <w:p w:rsidR="003C3BFA" w:rsidRPr="003C3BFA" w:rsidRDefault="003C3BFA" w:rsidP="003C3BFA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3C3BFA">
        <w:t xml:space="preserve">Evaluación de facilidad de uso. </w:t>
      </w:r>
    </w:p>
    <w:p w:rsidR="003C3BFA" w:rsidRPr="003C3BFA" w:rsidRDefault="003C3BFA" w:rsidP="003C3BFA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3C3BFA">
        <w:t xml:space="preserve">Identificación de mejoras. </w:t>
      </w:r>
    </w:p>
    <w:p w:rsidR="003C3BFA" w:rsidRPr="003C3BFA" w:rsidRDefault="003C3BFA" w:rsidP="003C3BFA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3C3BFA">
        <w:t xml:space="preserve">Corrección de problemas encontrados. </w:t>
      </w:r>
    </w:p>
    <w:p w:rsidR="003C3BFA" w:rsidRPr="003C3BFA" w:rsidRDefault="003C3BFA" w:rsidP="003C3BFA">
      <w:pPr>
        <w:pStyle w:val="Ttulo3"/>
        <w:rPr>
          <w:b w:val="0"/>
        </w:rPr>
      </w:pPr>
      <w:r w:rsidRPr="003C3BFA">
        <w:rPr>
          <w:b w:val="0"/>
        </w:rPr>
        <w:t xml:space="preserve">3.7 </w:t>
      </w:r>
      <w:r w:rsidRPr="003C3BFA">
        <w:rPr>
          <w:b w:val="0"/>
        </w:rPr>
        <w:t>Fase 7 — Cierre</w:t>
      </w:r>
    </w:p>
    <w:p w:rsidR="003C3BFA" w:rsidRDefault="003C3BFA" w:rsidP="003C3BF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Evaluación de objetivos. </w:t>
      </w:r>
    </w:p>
    <w:p w:rsidR="003C3BFA" w:rsidRDefault="003C3BFA" w:rsidP="003C3BF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Documentación del proyecto. </w:t>
      </w:r>
    </w:p>
    <w:p w:rsidR="003C3BFA" w:rsidRDefault="003C3BFA" w:rsidP="003C3BF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Preparación de presentación. </w:t>
      </w:r>
    </w:p>
    <w:p w:rsidR="003C3BFA" w:rsidRDefault="003C3BFA" w:rsidP="003C3BF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Presentación del prototipo. </w:t>
      </w:r>
    </w:p>
    <w:p w:rsidR="003C3BFA" w:rsidRDefault="003C3BFA" w:rsidP="003C3BF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Entrega de documentación. </w:t>
      </w:r>
    </w:p>
    <w:p w:rsidR="003C3BFA" w:rsidRDefault="003C3BFA" w:rsidP="003C3BF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Cierre del proyecto</w:t>
      </w:r>
    </w:p>
    <w:p w:rsidR="00E81978" w:rsidRPr="00642A06" w:rsidRDefault="00E81978">
      <w:pPr>
        <w:rPr>
          <w:noProof/>
        </w:rPr>
      </w:pPr>
    </w:p>
    <w:p w:rsidR="00E81978" w:rsidRPr="003C3BFA" w:rsidRDefault="003C3BFA" w:rsidP="003C3BFA">
      <w:pPr>
        <w:pStyle w:val="Ttulo2"/>
        <w:numPr>
          <w:ilvl w:val="0"/>
          <w:numId w:val="17"/>
        </w:numPr>
        <w:rPr>
          <w:noProof/>
          <w:sz w:val="28"/>
        </w:rPr>
      </w:pPr>
      <w:r w:rsidRPr="003C3BFA">
        <w:rPr>
          <w:noProof/>
          <w:sz w:val="28"/>
        </w:rPr>
        <w:lastRenderedPageBreak/>
        <w:t>Costos</w:t>
      </w:r>
    </w:p>
    <w:sdt>
      <w:sdtPr>
        <w:rPr>
          <w:noProof/>
        </w:rPr>
        <w:alias w:val="Texto de párrafo:"/>
        <w:tag w:val="Texto de párrafo:"/>
        <w:id w:val="1221403361"/>
        <w:placeholder>
          <w:docPart w:val="D97E06D8EABF463FB9C2992EDC78B3F5"/>
        </w:placeholder>
        <w:temporary/>
        <w:showingPlcHdr/>
        <w15:appearance w15:val="hidden"/>
      </w:sdtPr>
      <w:sdtEndPr/>
      <w:sdtContent>
        <w:p w:rsidR="00E81978" w:rsidRPr="00642A06" w:rsidRDefault="005D3A03">
          <w:pPr>
            <w:pStyle w:val="Sinespaciado"/>
            <w:rPr>
              <w:noProof/>
            </w:rPr>
          </w:pPr>
          <w:r w:rsidRPr="00642A06">
            <w:rPr>
              <w:noProof/>
              <w:lang w:bidi="es-ES"/>
            </w:rPr>
            <w:t>[Para agregar una tabla de contenido (TDC), aplique el estilo de título adecuado solo al texto del título al principio de un párrafo y se mostrará en la TDC. Para hacerlo, seleccione el texto del título Después, en la pestaña Inicio, en la galería de Estilos, haga clic en el estilo que necesite.]</w:t>
          </w:r>
        </w:p>
      </w:sdtContent>
    </w:sdt>
    <w:p w:rsidR="003C3BFA" w:rsidRPr="003C3BFA" w:rsidRDefault="003C3BFA" w:rsidP="003C3BFA">
      <w:pPr>
        <w:pStyle w:val="Ttulo3"/>
        <w:numPr>
          <w:ilvl w:val="0"/>
          <w:numId w:val="17"/>
        </w:numPr>
        <w:rPr>
          <w:noProof/>
          <w:sz w:val="28"/>
        </w:rPr>
      </w:pPr>
      <w:r w:rsidRPr="003C3BFA">
        <w:rPr>
          <w:noProof/>
          <w:sz w:val="28"/>
        </w:rPr>
        <w:t>Alcance</w:t>
      </w:r>
    </w:p>
    <w:p w:rsidR="00184E1D" w:rsidRPr="00184E1D" w:rsidRDefault="00184E1D" w:rsidP="00184E1D">
      <w:pPr>
        <w:pStyle w:val="Ttulo3"/>
        <w:ind w:firstLine="0"/>
        <w:rPr>
          <w:b w:val="0"/>
        </w:rPr>
      </w:pPr>
      <w:r w:rsidRPr="00184E1D">
        <w:rPr>
          <w:b w:val="0"/>
        </w:rPr>
        <w:t>Diseñar y desarrollar un prototipo de aplicación móvil que permita monitorear viajes en tiempo real, vincular contactos de emergencia y activar alertas de seguridad ante situaciones de riesgo, con el objetivo de brindar una capa adicional de protección a jóvenes y adolescentes durante sus desplazamientos mediante servicios de transporte.</w:t>
      </w:r>
    </w:p>
    <w:p w:rsidR="00184E1D" w:rsidRDefault="00184E1D" w:rsidP="00184E1D">
      <w:pPr>
        <w:pStyle w:val="Ttulo3"/>
        <w:ind w:firstLine="0"/>
      </w:pPr>
    </w:p>
    <w:p w:rsidR="003C3BFA" w:rsidRPr="00184E1D" w:rsidRDefault="003C3BFA" w:rsidP="00184E1D">
      <w:pPr>
        <w:pStyle w:val="Ttulo3"/>
        <w:ind w:left="720" w:firstLine="0"/>
      </w:pPr>
      <w:r w:rsidRPr="00184E1D">
        <w:t>Módulo de usuarios</w:t>
      </w:r>
    </w:p>
    <w:p w:rsidR="003C3BFA" w:rsidRDefault="003C3BFA" w:rsidP="003C3BF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Registro. </w:t>
      </w:r>
    </w:p>
    <w:p w:rsidR="003C3BFA" w:rsidRDefault="003C3BFA" w:rsidP="003C3BF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Inicio de sesión. </w:t>
      </w:r>
    </w:p>
    <w:p w:rsidR="003C3BFA" w:rsidRDefault="003C3BFA" w:rsidP="003C3BF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Perfil. </w:t>
      </w:r>
    </w:p>
    <w:p w:rsidR="003C3BFA" w:rsidRDefault="003C3BFA" w:rsidP="003C3BF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Configuración de seguridad. </w:t>
      </w:r>
    </w:p>
    <w:p w:rsidR="003C3BFA" w:rsidRDefault="003C3BFA" w:rsidP="003C3BFA">
      <w:pPr>
        <w:pStyle w:val="Ttulo3"/>
      </w:pPr>
      <w:r>
        <w:t>Módulo de contactos de emergencia</w:t>
      </w:r>
    </w:p>
    <w:p w:rsidR="003C3BFA" w:rsidRDefault="003C3BFA" w:rsidP="003C3BF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Registro de contacto. </w:t>
      </w:r>
    </w:p>
    <w:p w:rsidR="003C3BFA" w:rsidRDefault="003C3BFA" w:rsidP="003C3BF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Vinculación entre usuarios. </w:t>
      </w:r>
    </w:p>
    <w:p w:rsidR="003C3BFA" w:rsidRDefault="003C3BFA" w:rsidP="003C3BF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Gestión del contacto de confianza. </w:t>
      </w:r>
    </w:p>
    <w:p w:rsidR="003C3BFA" w:rsidRDefault="003C3BFA" w:rsidP="003C3BF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Notificaciones de emergencia. </w:t>
      </w:r>
    </w:p>
    <w:p w:rsidR="003C3BFA" w:rsidRDefault="003C3BFA" w:rsidP="003C3BFA">
      <w:pPr>
        <w:pStyle w:val="Ttulo3"/>
      </w:pPr>
      <w:r>
        <w:t>Módulo de viajes</w:t>
      </w:r>
    </w:p>
    <w:p w:rsidR="003C3BFA" w:rsidRDefault="003C3BFA" w:rsidP="003C3BF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Registro/inicio del viaje. </w:t>
      </w:r>
    </w:p>
    <w:p w:rsidR="003C3BFA" w:rsidRDefault="003C3BFA" w:rsidP="003C3BF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Información del viaje. </w:t>
      </w:r>
    </w:p>
    <w:p w:rsidR="003C3BFA" w:rsidRDefault="003C3BFA" w:rsidP="003C3BF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Seguimiento de ubicación. </w:t>
      </w:r>
    </w:p>
    <w:p w:rsidR="003C3BFA" w:rsidRDefault="003C3BFA" w:rsidP="003C3BF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Visualización del recorrido. </w:t>
      </w:r>
    </w:p>
    <w:p w:rsidR="003C3BFA" w:rsidRDefault="003C3BFA" w:rsidP="003C3BF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Estado del viaje. </w:t>
      </w:r>
    </w:p>
    <w:p w:rsidR="003C3BFA" w:rsidRDefault="003C3BFA" w:rsidP="003C3BF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Confirmación de llegada. </w:t>
      </w:r>
    </w:p>
    <w:p w:rsidR="003C3BFA" w:rsidRDefault="003C3BFA" w:rsidP="003C3BFA">
      <w:pPr>
        <w:pStyle w:val="Ttulo3"/>
      </w:pPr>
      <w:r>
        <w:lastRenderedPageBreak/>
        <w:t>Módulo de geolocalización</w:t>
      </w:r>
    </w:p>
    <w:p w:rsidR="003C3BFA" w:rsidRDefault="003C3BFA" w:rsidP="003C3BF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Obtención de ubicación. </w:t>
      </w:r>
    </w:p>
    <w:p w:rsidR="003C3BFA" w:rsidRDefault="003C3BFA" w:rsidP="003C3BF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Visualización en mapa. </w:t>
      </w:r>
    </w:p>
    <w:p w:rsidR="003C3BFA" w:rsidRDefault="003C3BFA" w:rsidP="003C3BF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Seguimiento en tiempo real. </w:t>
      </w:r>
    </w:p>
    <w:p w:rsidR="003C3BFA" w:rsidRDefault="003C3BFA" w:rsidP="003C3BF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Historial de recorrido. </w:t>
      </w:r>
    </w:p>
    <w:p w:rsidR="003C3BFA" w:rsidRDefault="003C3BFA" w:rsidP="003C3BFA">
      <w:pPr>
        <w:pStyle w:val="Ttulo3"/>
      </w:pPr>
      <w:r>
        <w:t>Módulo de emergencia</w:t>
      </w:r>
    </w:p>
    <w:p w:rsidR="003C3BFA" w:rsidRDefault="003C3BFA" w:rsidP="003C3BF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Activación rápida de emergencia. </w:t>
      </w:r>
    </w:p>
    <w:p w:rsidR="003C3BFA" w:rsidRDefault="003C3BFA" w:rsidP="003C3BF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Envío de alerta. </w:t>
      </w:r>
    </w:p>
    <w:p w:rsidR="003C3BFA" w:rsidRDefault="003C3BFA" w:rsidP="003C3BF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Envío de ubicación. </w:t>
      </w:r>
    </w:p>
    <w:p w:rsidR="003C3BFA" w:rsidRDefault="003C3BFA" w:rsidP="003C3BF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Notificación al contacto de emergencia. </w:t>
      </w:r>
    </w:p>
    <w:p w:rsidR="003C3BFA" w:rsidRDefault="003C3BFA" w:rsidP="003C3BFA">
      <w:pPr>
        <w:pStyle w:val="Ttulo3"/>
      </w:pPr>
      <w:r>
        <w:t>Módulo de evidencia</w:t>
      </w:r>
    </w:p>
    <w:p w:rsidR="003C3BFA" w:rsidRDefault="003C3BFA" w:rsidP="003C3BF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Activación de grabación de audio. </w:t>
      </w:r>
    </w:p>
    <w:p w:rsidR="003C3BFA" w:rsidRDefault="003C3BFA" w:rsidP="003C3BF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Almacenamiento de grabaciones. </w:t>
      </w:r>
    </w:p>
    <w:p w:rsidR="003C3BFA" w:rsidRDefault="003C3BFA" w:rsidP="003C3BF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Envío al contacto de emergencia. </w:t>
      </w:r>
    </w:p>
    <w:p w:rsidR="003C3BFA" w:rsidRDefault="003C3BFA" w:rsidP="003C3BFA">
      <w:pPr>
        <w:pStyle w:val="Ttulo3"/>
      </w:pPr>
      <w:r>
        <w:t>Módulo de monitoreo</w:t>
      </w:r>
    </w:p>
    <w:p w:rsidR="003C3BFA" w:rsidRDefault="003C3BFA" w:rsidP="003C3BF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Detección de posibles desviaciones. </w:t>
      </w:r>
    </w:p>
    <w:p w:rsidR="003C3BFA" w:rsidRDefault="003C3BFA" w:rsidP="003C3BF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Alertas por eventos inusuales. </w:t>
      </w:r>
    </w:p>
    <w:p w:rsidR="003C3BFA" w:rsidRDefault="003C3BFA" w:rsidP="003C3BF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Seguimiento del estado del viaje. </w:t>
      </w:r>
    </w:p>
    <w:p w:rsidR="003C3BFA" w:rsidRDefault="003C3BFA" w:rsidP="003C3BFA">
      <w:pPr>
        <w:pStyle w:val="Ttulo3"/>
      </w:pPr>
      <w:r>
        <w:t>Integración con servicios de transporte</w:t>
      </w:r>
    </w:p>
    <w:p w:rsidR="003C3BFA" w:rsidRDefault="003C3BFA" w:rsidP="003C3BFA">
      <w:pPr>
        <w:pStyle w:val="NormalWeb"/>
      </w:pPr>
      <w:r>
        <w:t xml:space="preserve">Como </w:t>
      </w:r>
      <w:r>
        <w:rPr>
          <w:rStyle w:val="Textoennegrita"/>
        </w:rPr>
        <w:t>alcance futuro</w:t>
      </w:r>
      <w:r>
        <w:t>, se contempla la integración con plataformas como:</w:t>
      </w:r>
    </w:p>
    <w:p w:rsidR="003C3BFA" w:rsidRDefault="003C3BFA" w:rsidP="003C3BF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Uber </w:t>
      </w:r>
    </w:p>
    <w:p w:rsidR="003C3BFA" w:rsidRDefault="003C3BFA" w:rsidP="003C3BF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Cabify </w:t>
      </w:r>
    </w:p>
    <w:p w:rsidR="003C3BFA" w:rsidRDefault="00184E1D" w:rsidP="003C3BF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I</w:t>
      </w:r>
      <w:r w:rsidR="003C3BFA">
        <w:t>nDrive</w:t>
      </w:r>
    </w:p>
    <w:p w:rsidR="00184E1D" w:rsidRDefault="00184E1D" w:rsidP="00184E1D">
      <w:pPr>
        <w:spacing w:before="100" w:beforeAutospacing="1" w:after="100" w:afterAutospacing="1" w:line="240" w:lineRule="auto"/>
      </w:pPr>
    </w:p>
    <w:p w:rsidR="00184E1D" w:rsidRDefault="00184E1D" w:rsidP="00184E1D">
      <w:pPr>
        <w:spacing w:before="100" w:beforeAutospacing="1" w:after="100" w:afterAutospacing="1" w:line="240" w:lineRule="auto"/>
      </w:pPr>
    </w:p>
    <w:p w:rsidR="00184E1D" w:rsidRDefault="00184E1D" w:rsidP="00184E1D">
      <w:pPr>
        <w:spacing w:before="100" w:beforeAutospacing="1" w:after="100" w:afterAutospacing="1" w:line="240" w:lineRule="auto"/>
      </w:pPr>
    </w:p>
    <w:p w:rsidR="00184E1D" w:rsidRDefault="00184E1D" w:rsidP="00184E1D">
      <w:pPr>
        <w:spacing w:before="100" w:beforeAutospacing="1" w:after="100" w:afterAutospacing="1" w:line="240" w:lineRule="auto"/>
      </w:pPr>
    </w:p>
    <w:p w:rsidR="00184E1D" w:rsidRDefault="00184E1D" w:rsidP="00184E1D">
      <w:pPr>
        <w:spacing w:before="100" w:beforeAutospacing="1" w:after="100" w:afterAutospacing="1" w:line="240" w:lineRule="auto"/>
      </w:pPr>
    </w:p>
    <w:p w:rsidR="00184E1D" w:rsidRDefault="00184E1D" w:rsidP="00184E1D">
      <w:pPr>
        <w:spacing w:before="100" w:beforeAutospacing="1" w:after="100" w:afterAutospacing="1" w:line="240" w:lineRule="auto"/>
      </w:pPr>
    </w:p>
    <w:p w:rsidR="00184E1D" w:rsidRPr="00184E1D" w:rsidRDefault="00184E1D" w:rsidP="00184E1D">
      <w:pPr>
        <w:pStyle w:val="Prrafodelista"/>
        <w:numPr>
          <w:ilvl w:val="0"/>
          <w:numId w:val="17"/>
        </w:numPr>
        <w:rPr>
          <w:b/>
          <w:sz w:val="28"/>
        </w:rPr>
      </w:pPr>
      <w:r w:rsidRPr="00184E1D">
        <w:rPr>
          <w:b/>
          <w:sz w:val="28"/>
        </w:rPr>
        <w:lastRenderedPageBreak/>
        <w:t>Recursos</w:t>
      </w:r>
    </w:p>
    <w:p w:rsidR="00184E1D" w:rsidRDefault="00184E1D" w:rsidP="00184E1D">
      <w:pPr>
        <w:pStyle w:val="Ttulo3"/>
        <w:rPr>
          <w:kern w:val="0"/>
        </w:rPr>
      </w:pPr>
      <w:r>
        <w:t>Recursos humanos</w:t>
      </w:r>
    </w:p>
    <w:p w:rsidR="00184E1D" w:rsidRDefault="00184E1D" w:rsidP="00184E1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Equipo de desarrollo de 4 integrantes. </w:t>
      </w:r>
    </w:p>
    <w:p w:rsidR="00184E1D" w:rsidRDefault="00184E1D" w:rsidP="00184E1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Usuarios participantes para las pruebas. </w:t>
      </w:r>
    </w:p>
    <w:p w:rsidR="00184E1D" w:rsidRDefault="00184E1D" w:rsidP="00184E1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Usuarios de prueba/contactos de emergencia. </w:t>
      </w:r>
    </w:p>
    <w:p w:rsidR="00184E1D" w:rsidRDefault="00184E1D" w:rsidP="00184E1D">
      <w:pPr>
        <w:spacing w:before="100" w:beforeAutospacing="1" w:after="100" w:afterAutospacing="1" w:line="240" w:lineRule="auto"/>
        <w:ind w:left="720" w:firstLine="0"/>
      </w:pPr>
    </w:p>
    <w:p w:rsidR="00184E1D" w:rsidRDefault="00184E1D" w:rsidP="00184E1D">
      <w:pPr>
        <w:pStyle w:val="Ttulo3"/>
      </w:pPr>
      <w:r>
        <w:t>Recursos tecnológicos</w:t>
      </w:r>
    </w:p>
    <w:p w:rsidR="00184E1D" w:rsidRDefault="00184E1D" w:rsidP="00184E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Computadoras. </w:t>
      </w:r>
    </w:p>
    <w:p w:rsidR="00184E1D" w:rsidRDefault="00184E1D" w:rsidP="00184E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Smartphones Android/iOS para pruebas. </w:t>
      </w:r>
    </w:p>
    <w:p w:rsidR="00184E1D" w:rsidRDefault="00184E1D" w:rsidP="00184E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Internet. </w:t>
      </w:r>
    </w:p>
    <w:p w:rsidR="00184E1D" w:rsidRDefault="00184E1D" w:rsidP="00184E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Software de desarrollo. </w:t>
      </w:r>
    </w:p>
    <w:p w:rsidR="00184E1D" w:rsidRDefault="00184E1D" w:rsidP="00184E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IDE/editor de código. </w:t>
      </w:r>
    </w:p>
    <w:p w:rsidR="00184E1D" w:rsidRDefault="00184E1D" w:rsidP="00184E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Sistema de gestión de base de datos. </w:t>
      </w:r>
    </w:p>
    <w:p w:rsidR="00184E1D" w:rsidRDefault="00184E1D" w:rsidP="00184E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Servicios de mapas. </w:t>
      </w:r>
    </w:p>
    <w:p w:rsidR="00184E1D" w:rsidRDefault="00184E1D" w:rsidP="00184E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Servicios de almacenamiento. </w:t>
      </w:r>
    </w:p>
    <w:p w:rsidR="00184E1D" w:rsidRDefault="00184E1D" w:rsidP="00184E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Servicios de notificaciones. </w:t>
      </w:r>
    </w:p>
    <w:p w:rsidR="00184E1D" w:rsidRDefault="00184E1D" w:rsidP="00184E1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Repositorio de código. </w:t>
      </w:r>
    </w:p>
    <w:p w:rsidR="00184E1D" w:rsidRDefault="00184E1D" w:rsidP="00184E1D">
      <w:pPr>
        <w:spacing w:before="100" w:beforeAutospacing="1" w:after="100" w:afterAutospacing="1" w:line="240" w:lineRule="auto"/>
        <w:ind w:left="720" w:firstLine="0"/>
      </w:pPr>
    </w:p>
    <w:p w:rsidR="00184E1D" w:rsidRDefault="00184E1D" w:rsidP="00184E1D">
      <w:pPr>
        <w:pStyle w:val="Ttulo3"/>
      </w:pPr>
      <w:r>
        <w:t>Recursos materiales</w:t>
      </w:r>
    </w:p>
    <w:p w:rsidR="00184E1D" w:rsidRDefault="00184E1D" w:rsidP="00184E1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Computadoras. </w:t>
      </w:r>
    </w:p>
    <w:p w:rsidR="00184E1D" w:rsidRDefault="00184E1D" w:rsidP="00184E1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Smartphones. </w:t>
      </w:r>
    </w:p>
    <w:p w:rsidR="00184E1D" w:rsidRDefault="00184E1D" w:rsidP="00184E1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Conexión a Internet. </w:t>
      </w:r>
    </w:p>
    <w:p w:rsidR="00184E1D" w:rsidRDefault="00184E1D" w:rsidP="00184E1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Sala grupal UTP</w:t>
      </w:r>
    </w:p>
    <w:p w:rsidR="00184E1D" w:rsidRDefault="00184E1D" w:rsidP="00184E1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Documentación del proyecto.</w:t>
      </w:r>
    </w:p>
    <w:p w:rsidR="00184E1D" w:rsidRDefault="00184E1D" w:rsidP="00184E1D">
      <w:pPr>
        <w:pStyle w:val="Prrafodelista"/>
      </w:pPr>
    </w:p>
    <w:p w:rsidR="00184E1D" w:rsidRDefault="00184E1D" w:rsidP="00184E1D">
      <w:pPr>
        <w:pStyle w:val="Prrafodelista"/>
      </w:pPr>
    </w:p>
    <w:p w:rsidR="00184E1D" w:rsidRDefault="00184E1D" w:rsidP="00184E1D">
      <w:pPr>
        <w:pStyle w:val="Prrafodelista"/>
      </w:pPr>
    </w:p>
    <w:p w:rsidR="00184E1D" w:rsidRDefault="00184E1D" w:rsidP="00184E1D">
      <w:pPr>
        <w:pStyle w:val="Prrafodelista"/>
      </w:pPr>
    </w:p>
    <w:p w:rsidR="00184E1D" w:rsidRDefault="00184E1D" w:rsidP="00184E1D">
      <w:pPr>
        <w:pStyle w:val="Prrafodelista"/>
      </w:pPr>
    </w:p>
    <w:p w:rsidR="00184E1D" w:rsidRDefault="00184E1D" w:rsidP="00184E1D">
      <w:pPr>
        <w:pStyle w:val="Prrafodelista"/>
      </w:pPr>
    </w:p>
    <w:p w:rsidR="00184E1D" w:rsidRDefault="00184E1D" w:rsidP="00184E1D">
      <w:pPr>
        <w:pStyle w:val="Prrafodelista"/>
      </w:pPr>
    </w:p>
    <w:p w:rsidR="00184E1D" w:rsidRDefault="00184E1D" w:rsidP="00184E1D">
      <w:pPr>
        <w:pStyle w:val="Prrafodelista"/>
        <w:numPr>
          <w:ilvl w:val="0"/>
          <w:numId w:val="17"/>
        </w:numPr>
        <w:rPr>
          <w:b/>
          <w:sz w:val="28"/>
        </w:rPr>
      </w:pPr>
      <w:r w:rsidRPr="00184E1D">
        <w:rPr>
          <w:b/>
          <w:sz w:val="28"/>
        </w:rPr>
        <w:lastRenderedPageBreak/>
        <w:t>Monitoreo y control</w:t>
      </w:r>
    </w:p>
    <w:p w:rsidR="00184E1D" w:rsidRDefault="00184E1D">
      <w:r>
        <w:br w:type="page"/>
      </w:r>
    </w:p>
    <w:p w:rsidR="00184E1D" w:rsidRDefault="00184E1D" w:rsidP="00184E1D">
      <w:pPr>
        <w:pStyle w:val="Prrafodelista"/>
        <w:numPr>
          <w:ilvl w:val="0"/>
          <w:numId w:val="17"/>
        </w:numPr>
        <w:rPr>
          <w:b/>
          <w:sz w:val="28"/>
        </w:rPr>
      </w:pPr>
      <w:r w:rsidRPr="00184E1D">
        <w:rPr>
          <w:b/>
          <w:sz w:val="28"/>
        </w:rPr>
        <w:lastRenderedPageBreak/>
        <w:t>Estructura General</w:t>
      </w:r>
    </w:p>
    <w:p w:rsidR="00184E1D" w:rsidRPr="00184E1D" w:rsidRDefault="00184E1D" w:rsidP="00184E1D">
      <w:pPr>
        <w:pStyle w:val="Prrafodelista"/>
        <w:rPr>
          <w:sz w:val="28"/>
        </w:rPr>
      </w:pPr>
      <w:r w:rsidRPr="00184E1D">
        <w:rPr>
          <w:bCs/>
        </w:rPr>
        <w:t>INICIO</w:t>
      </w:r>
      <w:r w:rsidRPr="00184E1D">
        <w:br/>
        <w:t>↓</w:t>
      </w:r>
      <w:r w:rsidRPr="00184E1D">
        <w:br/>
      </w:r>
      <w:r w:rsidRPr="00184E1D">
        <w:rPr>
          <w:bCs/>
        </w:rPr>
        <w:t>Identificación del problema</w:t>
      </w:r>
      <w:r w:rsidRPr="00184E1D">
        <w:br/>
        <w:t>↓</w:t>
      </w:r>
      <w:r w:rsidRPr="00184E1D">
        <w:br/>
      </w:r>
      <w:r w:rsidRPr="00184E1D">
        <w:rPr>
          <w:bCs/>
        </w:rPr>
        <w:t>Análisis de necesidades y requisitos</w:t>
      </w:r>
      <w:r w:rsidRPr="00184E1D">
        <w:br/>
        <w:t>↓</w:t>
      </w:r>
      <w:r w:rsidRPr="00184E1D">
        <w:br/>
      </w:r>
      <w:r w:rsidRPr="00184E1D">
        <w:rPr>
          <w:bCs/>
        </w:rPr>
        <w:t>PLANIFICACIÓN</w:t>
      </w:r>
      <w:r w:rsidRPr="00184E1D">
        <w:br/>
        <w:t>↓</w:t>
      </w:r>
      <w:r w:rsidRPr="00184E1D">
        <w:br/>
      </w:r>
      <w:r w:rsidRPr="00184E1D">
        <w:rPr>
          <w:bCs/>
        </w:rPr>
        <w:t>Diseño de solución</w:t>
      </w:r>
      <w:r w:rsidRPr="00184E1D">
        <w:br/>
        <w:t>↓</w:t>
      </w:r>
      <w:r w:rsidRPr="00184E1D">
        <w:br/>
      </w:r>
      <w:r w:rsidRPr="00184E1D">
        <w:rPr>
          <w:bCs/>
        </w:rPr>
        <w:t>DESARROLLO</w:t>
      </w:r>
      <w:r w:rsidRPr="00184E1D">
        <w:br/>
        <w:t>↓</w:t>
      </w:r>
      <w:r w:rsidRPr="00184E1D">
        <w:br/>
      </w:r>
      <w:r w:rsidRPr="00184E1D">
        <w:rPr>
          <w:bCs/>
        </w:rPr>
        <w:t>Pruebas y corrección de errores</w:t>
      </w:r>
      <w:r w:rsidRPr="00184E1D">
        <w:br/>
        <w:t>↓</w:t>
      </w:r>
      <w:r w:rsidRPr="00184E1D">
        <w:br/>
      </w:r>
      <w:r w:rsidRPr="00184E1D">
        <w:rPr>
          <w:bCs/>
        </w:rPr>
        <w:t>VALIDACIÓN</w:t>
      </w:r>
      <w:r w:rsidRPr="00184E1D">
        <w:br/>
        <w:t>↓</w:t>
      </w:r>
      <w:r w:rsidRPr="00184E1D">
        <w:br/>
      </w:r>
      <w:r w:rsidRPr="00184E1D">
        <w:rPr>
          <w:bCs/>
        </w:rPr>
        <w:t>Evaluación con usuarios</w:t>
      </w:r>
      <w:r w:rsidRPr="00184E1D">
        <w:br/>
        <w:t>↓</w:t>
      </w:r>
      <w:r w:rsidRPr="00184E1D">
        <w:br/>
      </w:r>
      <w:r w:rsidRPr="00184E1D">
        <w:rPr>
          <w:bCs/>
        </w:rPr>
        <w:t>CIERRE</w:t>
      </w:r>
      <w:r w:rsidRPr="00184E1D">
        <w:br/>
        <w:t>↓</w:t>
      </w:r>
      <w:r w:rsidRPr="00184E1D">
        <w:br/>
      </w:r>
      <w:r w:rsidRPr="00184E1D">
        <w:rPr>
          <w:bCs/>
        </w:rPr>
        <w:t>Presentación del prototipo y documentación final</w:t>
      </w:r>
    </w:p>
    <w:p w:rsidR="00E81978" w:rsidRPr="00642A06" w:rsidRDefault="00E81978" w:rsidP="00E268FB">
      <w:pPr>
        <w:pStyle w:val="Ttulodeseccin"/>
        <w:jc w:val="left"/>
      </w:pPr>
    </w:p>
    <w:sectPr w:rsidR="00E81978" w:rsidRPr="00642A06" w:rsidSect="00D932D1">
      <w:headerReference w:type="default" r:id="rId10"/>
      <w:headerReference w:type="first" r:id="rId11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472" w:rsidRDefault="009F6472">
      <w:pPr>
        <w:spacing w:line="240" w:lineRule="auto"/>
      </w:pPr>
      <w:r>
        <w:separator/>
      </w:r>
    </w:p>
    <w:p w:rsidR="009F6472" w:rsidRDefault="009F6472"/>
  </w:endnote>
  <w:endnote w:type="continuationSeparator" w:id="0">
    <w:p w:rsidR="009F6472" w:rsidRDefault="009F6472">
      <w:pPr>
        <w:spacing w:line="240" w:lineRule="auto"/>
      </w:pPr>
      <w:r>
        <w:continuationSeparator/>
      </w:r>
    </w:p>
    <w:p w:rsidR="009F6472" w:rsidRDefault="009F64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472" w:rsidRDefault="009F6472">
      <w:pPr>
        <w:spacing w:line="240" w:lineRule="auto"/>
      </w:pPr>
      <w:r>
        <w:separator/>
      </w:r>
    </w:p>
    <w:p w:rsidR="009F6472" w:rsidRDefault="009F6472"/>
  </w:footnote>
  <w:footnote w:type="continuationSeparator" w:id="0">
    <w:p w:rsidR="009F6472" w:rsidRDefault="009F6472">
      <w:pPr>
        <w:spacing w:line="240" w:lineRule="auto"/>
      </w:pPr>
      <w:r>
        <w:continuationSeparator/>
      </w:r>
    </w:p>
    <w:p w:rsidR="009F6472" w:rsidRDefault="009F64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E1D" w:rsidRDefault="00184E1D">
    <w:pPr>
      <w:pStyle w:val="Encabezado"/>
      <w:rPr>
        <w:noProof/>
      </w:rPr>
    </w:pPr>
    <w:sdt>
      <w:sdtPr>
        <w:rPr>
          <w:rStyle w:val="Textoennegrita"/>
          <w:noProof/>
        </w:rPr>
        <w:alias w:val="Encabezado"/>
        <w:tag w:val=""/>
        <w:id w:val="12739865"/>
        <w:placeholder>
          <w:docPart w:val="DFA3BE04ECAF47AFB6158057A40BD664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Fuentedeprrafopredeter"/>
          <w:caps w:val="0"/>
        </w:rPr>
      </w:sdtEndPr>
      <w:sdtContent>
        <w:r>
          <w:rPr>
            <w:rStyle w:val="Textoennegrita"/>
            <w:noProof/>
          </w:rPr>
          <w:t xml:space="preserve">PMBOK </w:t>
        </w:r>
      </w:sdtContent>
    </w:sdt>
    <w:r>
      <w:rPr>
        <w:rStyle w:val="Textoennegrita"/>
        <w:noProof/>
        <w:lang w:bidi="es-ES"/>
      </w:rPr>
      <w:ptab w:relativeTo="margin" w:alignment="right" w:leader="none"/>
    </w:r>
    <w:r>
      <w:rPr>
        <w:rStyle w:val="Textoennegrita"/>
        <w:noProof/>
        <w:lang w:bidi="es-ES"/>
      </w:rPr>
      <w:fldChar w:fldCharType="begin"/>
    </w:r>
    <w:r>
      <w:rPr>
        <w:rStyle w:val="Textoennegrita"/>
        <w:noProof/>
        <w:lang w:bidi="es-ES"/>
      </w:rPr>
      <w:instrText xml:space="preserve"> PAGE   \* MERGEFORMAT </w:instrText>
    </w:r>
    <w:r>
      <w:rPr>
        <w:rStyle w:val="Textoennegrita"/>
        <w:noProof/>
        <w:lang w:bidi="es-ES"/>
      </w:rPr>
      <w:fldChar w:fldCharType="separate"/>
    </w:r>
    <w:r w:rsidR="000E213E">
      <w:rPr>
        <w:rStyle w:val="Textoennegrita"/>
        <w:noProof/>
        <w:lang w:bidi="es-ES"/>
      </w:rPr>
      <w:t>4</w:t>
    </w:r>
    <w:r>
      <w:rPr>
        <w:rStyle w:val="Textoennegrita"/>
        <w:noProof/>
        <w:lang w:bidi="es-E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E1D" w:rsidRDefault="00184E1D">
    <w:pPr>
      <w:pStyle w:val="Encabezado"/>
      <w:rPr>
        <w:rStyle w:val="Textoennegrita"/>
        <w:noProof/>
      </w:rPr>
    </w:pPr>
    <w:r>
      <w:rPr>
        <w:noProof/>
        <w:lang w:bidi="es-ES"/>
      </w:rPr>
      <w:t xml:space="preserve"> </w:t>
    </w:r>
    <w:sdt>
      <w:sdtPr>
        <w:rPr>
          <w:rStyle w:val="Textoennegrita"/>
          <w:noProof/>
        </w:rPr>
        <w:alias w:val="Encabezado"/>
        <w:tag w:val=""/>
        <w:id w:val="-696842620"/>
        <w:placeholder>
          <w:docPart w:val="63CB3B1DE6034E089E9D965DB9542C96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Fuentedeprrafopredeter"/>
          <w:caps w:val="0"/>
        </w:rPr>
      </w:sdtEndPr>
      <w:sdtContent>
        <w:r>
          <w:rPr>
            <w:rStyle w:val="Textoennegrita"/>
            <w:noProof/>
          </w:rPr>
          <w:t xml:space="preserve">PMBOK </w:t>
        </w:r>
      </w:sdtContent>
    </w:sdt>
    <w:r>
      <w:rPr>
        <w:rStyle w:val="Textoennegrita"/>
        <w:noProof/>
        <w:lang w:bidi="es-ES"/>
      </w:rPr>
      <w:ptab w:relativeTo="margin" w:alignment="right" w:leader="none"/>
    </w:r>
    <w:r>
      <w:rPr>
        <w:rStyle w:val="Textoennegrita"/>
        <w:noProof/>
        <w:lang w:bidi="es-ES"/>
      </w:rPr>
      <w:fldChar w:fldCharType="begin"/>
    </w:r>
    <w:r>
      <w:rPr>
        <w:rStyle w:val="Textoennegrita"/>
        <w:noProof/>
        <w:lang w:bidi="es-ES"/>
      </w:rPr>
      <w:instrText xml:space="preserve"> PAGE   \* MERGEFORMAT </w:instrText>
    </w:r>
    <w:r>
      <w:rPr>
        <w:rStyle w:val="Textoennegrita"/>
        <w:noProof/>
        <w:lang w:bidi="es-ES"/>
      </w:rPr>
      <w:fldChar w:fldCharType="separate"/>
    </w:r>
    <w:r w:rsidR="000E213E">
      <w:rPr>
        <w:rStyle w:val="Textoennegrita"/>
        <w:noProof/>
        <w:lang w:bidi="es-ES"/>
      </w:rPr>
      <w:t>1</w:t>
    </w:r>
    <w:r>
      <w:rPr>
        <w:rStyle w:val="Textoennegrita"/>
        <w:noProof/>
        <w:lang w:bidi="es-E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aconnmero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aconvieta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28C6CE5"/>
    <w:multiLevelType w:val="multilevel"/>
    <w:tmpl w:val="CAD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B6898"/>
    <w:multiLevelType w:val="multilevel"/>
    <w:tmpl w:val="C48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05270"/>
    <w:multiLevelType w:val="multilevel"/>
    <w:tmpl w:val="B04C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93B02"/>
    <w:multiLevelType w:val="hybridMultilevel"/>
    <w:tmpl w:val="E1F4DB1A"/>
    <w:lvl w:ilvl="0" w:tplc="DA7421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0AA7"/>
    <w:multiLevelType w:val="multilevel"/>
    <w:tmpl w:val="A1B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54FE5"/>
    <w:multiLevelType w:val="multilevel"/>
    <w:tmpl w:val="840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5419A"/>
    <w:multiLevelType w:val="multilevel"/>
    <w:tmpl w:val="EBA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923C8"/>
    <w:multiLevelType w:val="multilevel"/>
    <w:tmpl w:val="D536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923D9"/>
    <w:multiLevelType w:val="multilevel"/>
    <w:tmpl w:val="CD9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E1DA5"/>
    <w:multiLevelType w:val="multilevel"/>
    <w:tmpl w:val="14A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C72E4"/>
    <w:multiLevelType w:val="multilevel"/>
    <w:tmpl w:val="AF3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63F82"/>
    <w:multiLevelType w:val="multilevel"/>
    <w:tmpl w:val="1BB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B7FBE"/>
    <w:multiLevelType w:val="multilevel"/>
    <w:tmpl w:val="EEB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A1099"/>
    <w:multiLevelType w:val="multilevel"/>
    <w:tmpl w:val="4268E1E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4D5E648A"/>
    <w:multiLevelType w:val="multilevel"/>
    <w:tmpl w:val="99AE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9462F"/>
    <w:multiLevelType w:val="hybridMultilevel"/>
    <w:tmpl w:val="E0442B5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A0CD2"/>
    <w:multiLevelType w:val="multilevel"/>
    <w:tmpl w:val="F08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B61C9"/>
    <w:multiLevelType w:val="multilevel"/>
    <w:tmpl w:val="36E6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7E95011"/>
    <w:multiLevelType w:val="multilevel"/>
    <w:tmpl w:val="C25A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02056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6F66771D"/>
    <w:multiLevelType w:val="multilevel"/>
    <w:tmpl w:val="AFF8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76F4E"/>
    <w:multiLevelType w:val="multilevel"/>
    <w:tmpl w:val="8E9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33"/>
  </w:num>
  <w:num w:numId="13">
    <w:abstractNumId w:val="28"/>
  </w:num>
  <w:num w:numId="14">
    <w:abstractNumId w:val="23"/>
  </w:num>
  <w:num w:numId="15">
    <w:abstractNumId w:val="30"/>
  </w:num>
  <w:num w:numId="16">
    <w:abstractNumId w:val="13"/>
  </w:num>
  <w:num w:numId="17">
    <w:abstractNumId w:val="25"/>
  </w:num>
  <w:num w:numId="18">
    <w:abstractNumId w:val="20"/>
  </w:num>
  <w:num w:numId="19">
    <w:abstractNumId w:val="16"/>
  </w:num>
  <w:num w:numId="20">
    <w:abstractNumId w:val="11"/>
  </w:num>
  <w:num w:numId="21">
    <w:abstractNumId w:val="29"/>
  </w:num>
  <w:num w:numId="22">
    <w:abstractNumId w:val="19"/>
  </w:num>
  <w:num w:numId="23">
    <w:abstractNumId w:val="12"/>
  </w:num>
  <w:num w:numId="24">
    <w:abstractNumId w:val="15"/>
  </w:num>
  <w:num w:numId="25">
    <w:abstractNumId w:val="21"/>
  </w:num>
  <w:num w:numId="26">
    <w:abstractNumId w:val="26"/>
  </w:num>
  <w:num w:numId="27">
    <w:abstractNumId w:val="10"/>
  </w:num>
  <w:num w:numId="28">
    <w:abstractNumId w:val="32"/>
  </w:num>
  <w:num w:numId="29">
    <w:abstractNumId w:val="17"/>
  </w:num>
  <w:num w:numId="30">
    <w:abstractNumId w:val="14"/>
  </w:num>
  <w:num w:numId="31">
    <w:abstractNumId w:val="24"/>
  </w:num>
  <w:num w:numId="32">
    <w:abstractNumId w:val="22"/>
  </w:num>
  <w:num w:numId="33">
    <w:abstractNumId w:val="31"/>
  </w:num>
  <w:num w:numId="34">
    <w:abstractNumId w:val="27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006"/>
    <w:rsid w:val="00026E1D"/>
    <w:rsid w:val="00040706"/>
    <w:rsid w:val="00054006"/>
    <w:rsid w:val="000D3F41"/>
    <w:rsid w:val="000E213E"/>
    <w:rsid w:val="00184E1D"/>
    <w:rsid w:val="00355DCA"/>
    <w:rsid w:val="003C3BFA"/>
    <w:rsid w:val="00454B87"/>
    <w:rsid w:val="00551A02"/>
    <w:rsid w:val="005534FA"/>
    <w:rsid w:val="005D3A03"/>
    <w:rsid w:val="00642A06"/>
    <w:rsid w:val="006866B9"/>
    <w:rsid w:val="0076224E"/>
    <w:rsid w:val="007C3F59"/>
    <w:rsid w:val="008002C0"/>
    <w:rsid w:val="008C5323"/>
    <w:rsid w:val="009A6A3B"/>
    <w:rsid w:val="009B5CF4"/>
    <w:rsid w:val="009F6472"/>
    <w:rsid w:val="00AE38E5"/>
    <w:rsid w:val="00B823AA"/>
    <w:rsid w:val="00BA45DB"/>
    <w:rsid w:val="00BF4184"/>
    <w:rsid w:val="00C0601E"/>
    <w:rsid w:val="00C31D30"/>
    <w:rsid w:val="00CD6E39"/>
    <w:rsid w:val="00CF6E91"/>
    <w:rsid w:val="00D85B68"/>
    <w:rsid w:val="00D932D1"/>
    <w:rsid w:val="00E268FB"/>
    <w:rsid w:val="00E30751"/>
    <w:rsid w:val="00E6004D"/>
    <w:rsid w:val="00E81978"/>
    <w:rsid w:val="00F379B7"/>
    <w:rsid w:val="00F525FA"/>
    <w:rsid w:val="00FA473C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47DF37C"/>
  <w15:chartTrackingRefBased/>
  <w15:docId w15:val="{3EC09551-5CD7-4445-8122-AB99B3B0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006"/>
    <w:rPr>
      <w:kern w:val="24"/>
    </w:rPr>
  </w:style>
  <w:style w:type="paragraph" w:styleId="Ttulo1">
    <w:name w:val="heading 1"/>
    <w:basedOn w:val="Normal"/>
    <w:next w:val="Normal"/>
    <w:link w:val="Ttulo1C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Ttulo2">
    <w:name w:val="heading 2"/>
    <w:basedOn w:val="Normal"/>
    <w:next w:val="Normal"/>
    <w:link w:val="Ttulo2C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deseccin">
    <w:name w:val="Título de sección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Encabezado">
    <w:name w:val="header"/>
    <w:basedOn w:val="Normal"/>
    <w:link w:val="EncabezadoCar"/>
    <w:uiPriority w:val="99"/>
    <w:unhideWhenUsed/>
    <w:qFormat/>
    <w:pPr>
      <w:spacing w:line="240" w:lineRule="auto"/>
      <w:ind w:firstLine="0"/>
    </w:pPr>
  </w:style>
  <w:style w:type="character" w:customStyle="1" w:styleId="EncabezadoCar">
    <w:name w:val="Encabezado Car"/>
    <w:basedOn w:val="Fuentedeprrafopredeter"/>
    <w:link w:val="Encabezado"/>
    <w:uiPriority w:val="99"/>
    <w:rPr>
      <w:kern w:val="24"/>
    </w:rPr>
  </w:style>
  <w:style w:type="character" w:styleId="Textoennegrita">
    <w:name w:val="Strong"/>
    <w:basedOn w:val="Fuentedeprrafopredeter"/>
    <w:uiPriority w:val="22"/>
    <w:unhideWhenUsed/>
    <w:qFormat/>
    <w:rsid w:val="00E30751"/>
    <w:rPr>
      <w:rFonts w:asciiTheme="minorHAnsi" w:hAnsiTheme="minorHAnsi"/>
      <w:b w:val="0"/>
      <w:bCs w:val="0"/>
      <w:caps/>
      <w:smallCaps w:val="0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5D3A03"/>
    <w:rPr>
      <w:color w:val="404040" w:themeColor="text1" w:themeTint="BF"/>
    </w:rPr>
  </w:style>
  <w:style w:type="paragraph" w:styleId="Sinespaciado">
    <w:name w:val="No Spacing"/>
    <w:aliases w:val="Sin sangría"/>
    <w:uiPriority w:val="3"/>
    <w:qFormat/>
    <w:pPr>
      <w:ind w:firstLine="0"/>
    </w:pPr>
  </w:style>
  <w:style w:type="character" w:customStyle="1" w:styleId="Ttulo1Car">
    <w:name w:val="Título 1 Car"/>
    <w:basedOn w:val="Fuentedeprrafopredeter"/>
    <w:link w:val="Ttulo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Ttulo2Car">
    <w:name w:val="Título 2 Car"/>
    <w:basedOn w:val="Fuentedeprrafopredeter"/>
    <w:link w:val="Ttulo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tulo">
    <w:name w:val="Title"/>
    <w:basedOn w:val="Normal"/>
    <w:link w:val="TtuloC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tuloCar">
    <w:name w:val="Título Car"/>
    <w:basedOn w:val="Fuentedeprrafopredeter"/>
    <w:link w:val="Ttulo"/>
    <w:rsid w:val="008C5323"/>
    <w:rPr>
      <w:rFonts w:asciiTheme="majorHAnsi" w:eastAsiaTheme="majorEastAsia" w:hAnsiTheme="majorHAnsi" w:cstheme="majorBidi"/>
      <w:kern w:val="24"/>
    </w:rPr>
  </w:style>
  <w:style w:type="character" w:styleId="nfasis">
    <w:name w:val="Emphasis"/>
    <w:basedOn w:val="Fuentedeprrafopredeter"/>
    <w:uiPriority w:val="4"/>
    <w:unhideWhenUsed/>
    <w:qFormat/>
    <w:rsid w:val="00E30751"/>
    <w:rPr>
      <w:rFonts w:asciiTheme="minorHAnsi" w:hAnsiTheme="minorHAnsi"/>
      <w:i/>
      <w:iCs/>
      <w:sz w:val="24"/>
    </w:rPr>
  </w:style>
  <w:style w:type="character" w:customStyle="1" w:styleId="Ttulo3Car">
    <w:name w:val="Título 3 Car"/>
    <w:basedOn w:val="Fuentedeprrafopredeter"/>
    <w:link w:val="Ttulo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Ttulo4Car">
    <w:name w:val="Título 4 Car"/>
    <w:basedOn w:val="Fuentedeprrafopredeter"/>
    <w:link w:val="Ttulo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Ttulo5Car">
    <w:name w:val="Título 5 Car"/>
    <w:basedOn w:val="Fuentedeprrafopredeter"/>
    <w:link w:val="Ttulo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fa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Textodebloque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pPr>
      <w:spacing w:after="120"/>
      <w:ind w:firstLine="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kern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pPr>
      <w:spacing w:after="120"/>
      <w:ind w:firstLine="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Pr>
      <w:kern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F2002"/>
    <w:rPr>
      <w:kern w:val="24"/>
      <w:sz w:val="22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pPr>
      <w:spacing w:after="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Pr>
      <w:kern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pPr>
      <w:spacing w:after="120"/>
      <w:ind w:left="360" w:firstLine="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Pr>
      <w:kern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pPr>
      <w:spacing w:after="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Pr>
      <w:kern w:val="24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pPr>
      <w:spacing w:after="120"/>
      <w:ind w:left="360" w:firstLine="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Pr>
      <w:kern w:val="24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F2002"/>
    <w:rPr>
      <w:kern w:val="24"/>
      <w:sz w:val="22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pPr>
      <w:spacing w:line="240" w:lineRule="auto"/>
      <w:ind w:left="4320" w:firstLine="0"/>
    </w:pPr>
  </w:style>
  <w:style w:type="character" w:customStyle="1" w:styleId="CierreCar">
    <w:name w:val="Cierre Car"/>
    <w:basedOn w:val="Fuentedeprrafopredeter"/>
    <w:link w:val="Cierre"/>
    <w:uiPriority w:val="99"/>
    <w:semiHidden/>
    <w:rPr>
      <w:kern w:val="24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F2002"/>
    <w:rPr>
      <w:kern w:val="24"/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kern w:val="24"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pPr>
      <w:ind w:firstLine="0"/>
    </w:pPr>
  </w:style>
  <w:style w:type="character" w:customStyle="1" w:styleId="FechaCar">
    <w:name w:val="Fecha Car"/>
    <w:basedOn w:val="Fuentedeprrafopredeter"/>
    <w:link w:val="Fecha"/>
    <w:uiPriority w:val="99"/>
    <w:semiHidden/>
    <w:rPr>
      <w:kern w:val="24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pPr>
      <w:spacing w:line="240" w:lineRule="auto"/>
      <w:ind w:firstLine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Pr>
      <w:kern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F2002"/>
    <w:rPr>
      <w:kern w:val="24"/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002C0"/>
    <w:pPr>
      <w:spacing w:line="240" w:lineRule="auto"/>
      <w:ind w:firstLine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2C0"/>
    <w:rPr>
      <w:kern w:val="24"/>
    </w:rPr>
  </w:style>
  <w:style w:type="table" w:styleId="Tablaconcuadrcula">
    <w:name w:val="Table Grid"/>
    <w:basedOn w:val="Tabla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DireccinHTML">
    <w:name w:val="HTML Address"/>
    <w:basedOn w:val="Normal"/>
    <w:link w:val="DireccinHTMLC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Pr>
      <w:i/>
      <w:iCs/>
      <w:kern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ndice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ndice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ndice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ndice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ndice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ndice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ndice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ndice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Ttulodendice">
    <w:name w:val="index heading"/>
    <w:basedOn w:val="Normal"/>
    <w:next w:val="ndice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a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a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a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a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a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aconvietas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aconvietas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aconvietas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aconvietas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Continuarlista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Continuarlista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Continuarlista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Continuarlista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Continuarlista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aconnmeros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aconnmeros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aconnmeros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aconnmeros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Prrafodelista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Textomacro">
    <w:name w:val="macro"/>
    <w:link w:val="TextomacroC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semiHidden/>
    <w:unhideWhenUsed/>
    <w:pPr>
      <w:ind w:left="720" w:firstLine="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pPr>
      <w:spacing w:line="240" w:lineRule="auto"/>
      <w:ind w:firstLine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Pr>
      <w:kern w:val="24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  <w:color w:val="404040" w:themeColor="text1" w:themeTint="BF"/>
      <w:kern w:val="24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pPr>
      <w:ind w:firstLine="0"/>
    </w:pPr>
  </w:style>
  <w:style w:type="character" w:customStyle="1" w:styleId="SaludoCar">
    <w:name w:val="Saludo Car"/>
    <w:basedOn w:val="Fuentedeprrafopredeter"/>
    <w:link w:val="Saludo"/>
    <w:uiPriority w:val="99"/>
    <w:semiHidden/>
    <w:rPr>
      <w:kern w:val="24"/>
    </w:rPr>
  </w:style>
  <w:style w:type="paragraph" w:styleId="Firma">
    <w:name w:val="Signature"/>
    <w:basedOn w:val="Normal"/>
    <w:link w:val="FirmaCar"/>
    <w:uiPriority w:val="99"/>
    <w:semiHidden/>
    <w:unhideWhenUsed/>
    <w:pPr>
      <w:spacing w:line="240" w:lineRule="auto"/>
      <w:ind w:left="4320" w:firstLine="0"/>
    </w:pPr>
  </w:style>
  <w:style w:type="character" w:customStyle="1" w:styleId="FirmaCar">
    <w:name w:val="Firma Car"/>
    <w:basedOn w:val="Fuentedeprrafopredeter"/>
    <w:link w:val="Firma"/>
    <w:uiPriority w:val="99"/>
    <w:semiHidden/>
    <w:rPr>
      <w:kern w:val="24"/>
    </w:rPr>
  </w:style>
  <w:style w:type="paragraph" w:styleId="Textoconsangra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adeilustracion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Encabezadodelista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D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D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D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D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D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D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Refdenotaalpie">
    <w:name w:val="footnote reference"/>
    <w:basedOn w:val="Fuentedeprrafopredeter"/>
    <w:uiPriority w:val="5"/>
    <w:unhideWhenUsed/>
    <w:qFormat/>
    <w:rPr>
      <w:vertAlign w:val="superscript"/>
    </w:rPr>
  </w:style>
  <w:style w:type="table" w:customStyle="1" w:styleId="InformeAPA">
    <w:name w:val="Informe APA"/>
    <w:basedOn w:val="Tabla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ailustracin">
    <w:name w:val="Tabla/ilustración"/>
    <w:basedOn w:val="Normal"/>
    <w:uiPriority w:val="39"/>
    <w:qFormat/>
    <w:pPr>
      <w:spacing w:before="240"/>
      <w:ind w:firstLine="0"/>
      <w:contextualSpacing/>
    </w:pPr>
  </w:style>
  <w:style w:type="table" w:styleId="Tablanormal1">
    <w:name w:val="Plain Table 1"/>
    <w:basedOn w:val="Tabla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F2002"/>
    <w:rPr>
      <w:sz w:val="22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F2002"/>
    <w:rPr>
      <w:kern w:val="24"/>
      <w:sz w:val="22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Hipervnculovisitado">
    <w:name w:val="FollowedHyperlink"/>
    <w:basedOn w:val="Fuentedeprrafopredeter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tulo21">
    <w:name w:val="Título 21"/>
    <w:basedOn w:val="Normal"/>
    <w:uiPriority w:val="1"/>
    <w:qFormat/>
    <w:rsid w:val="00B823AA"/>
    <w:pPr>
      <w:ind w:firstLine="0"/>
      <w:jc w:val="center"/>
    </w:pPr>
  </w:style>
  <w:style w:type="paragraph" w:styleId="TDC1">
    <w:name w:val="toc 1"/>
    <w:basedOn w:val="Normal"/>
    <w:next w:val="Normal"/>
    <w:autoRedefine/>
    <w:uiPriority w:val="39"/>
    <w:unhideWhenUsed/>
    <w:rsid w:val="00184E1D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184E1D"/>
    <w:pPr>
      <w:spacing w:after="100"/>
      <w:ind w:left="480"/>
    </w:pPr>
  </w:style>
  <w:style w:type="paragraph" w:styleId="TDC2">
    <w:name w:val="toc 2"/>
    <w:basedOn w:val="Normal"/>
    <w:next w:val="Normal"/>
    <w:autoRedefine/>
    <w:uiPriority w:val="39"/>
    <w:unhideWhenUsed/>
    <w:rsid w:val="00184E1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84E1D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B-USR-CHIMBOTE\AppData\Roaming\Microsoft\Plantillas\Informe%20de%20estilo%20APA%20(6.&#170;%20edici&#243;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E5C6FD707114996822CDF54447BF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E2EF6-600B-4B3F-9716-557C4B56CC0E}"/>
      </w:docPartPr>
      <w:docPartBody>
        <w:p w:rsidR="00000000" w:rsidRDefault="004959AC">
          <w:pPr>
            <w:pStyle w:val="BE5C6FD707114996822CDF54447BF1B2"/>
          </w:pPr>
          <w:r w:rsidRPr="00642A06">
            <w:rPr>
              <w:noProof/>
              <w:lang w:bidi="es-ES"/>
            </w:rPr>
            <w:t>[Título aquí, hasta 12 palabras, en una o dos líneas]</w:t>
          </w:r>
        </w:p>
      </w:docPartBody>
    </w:docPart>
    <w:docPart>
      <w:docPartPr>
        <w:name w:val="1C1EEF23B6D140F8A2581925312FB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BD282-CEFE-4452-832A-856AF94979CB}"/>
      </w:docPartPr>
      <w:docPartBody>
        <w:p w:rsidR="00000000" w:rsidRDefault="004959AC">
          <w:pPr>
            <w:pStyle w:val="1C1EEF23B6D140F8A2581925312FB56D"/>
          </w:pPr>
          <w:r w:rsidRPr="00642A06">
            <w:rPr>
              <w:noProof/>
              <w:lang w:bidi="es-ES"/>
            </w:rPr>
            <w:t>[Título aquí, hasta 12 palabras, en una o dos líneas]</w:t>
          </w:r>
        </w:p>
      </w:docPartBody>
    </w:docPart>
    <w:docPart>
      <w:docPartPr>
        <w:name w:val="D97E06D8EABF463FB9C2992EDC78B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183E8-77E9-4A3C-A913-A887BA4F063A}"/>
      </w:docPartPr>
      <w:docPartBody>
        <w:p w:rsidR="00000000" w:rsidRDefault="004959AC">
          <w:pPr>
            <w:pStyle w:val="D97E06D8EABF463FB9C2992EDC78B3F5"/>
          </w:pPr>
          <w:r w:rsidRPr="00642A06">
            <w:rPr>
              <w:noProof/>
              <w:lang w:bidi="es-ES"/>
            </w:rPr>
            <w:t>[Para agregar una tabla de contenido (TDC), aplique el estilo de título adecuado solo al texto del título al principio de un párrafo y se mostr</w:t>
          </w:r>
          <w:r w:rsidRPr="00642A06">
            <w:rPr>
              <w:noProof/>
              <w:lang w:bidi="es-ES"/>
            </w:rPr>
            <w:t>ará en la TDC. Para hacerlo, seleccione el texto del título Después, en la pestaña Inicio, en la galería de Estilos, haga clic en el estilo que necesite.]</w:t>
          </w:r>
        </w:p>
      </w:docPartBody>
    </w:docPart>
    <w:docPart>
      <w:docPartPr>
        <w:name w:val="DFA3BE04ECAF47AFB6158057A40BD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9DD33-5BFA-4261-820B-A584D5AF11DF}"/>
      </w:docPartPr>
      <w:docPartBody>
        <w:p w:rsidR="00000000" w:rsidRDefault="004959AC">
          <w:pPr>
            <w:pStyle w:val="DFA3BE04ECAF47AFB6158057A40BD664"/>
          </w:pPr>
          <w:r w:rsidRPr="00642A06">
            <w:rPr>
              <w:noProof/>
              <w:lang w:bidi="es-ES"/>
            </w:rPr>
            <w:t>Títul</w:t>
          </w:r>
          <w:r w:rsidRPr="00642A06">
            <w:rPr>
              <w:noProof/>
              <w:lang w:bidi="es-ES"/>
            </w:rPr>
            <w:t>o de ilustraciones</w:t>
          </w:r>
        </w:p>
      </w:docPartBody>
    </w:docPart>
    <w:docPart>
      <w:docPartPr>
        <w:name w:val="63CB3B1DE6034E089E9D965DB9542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DD621-DC1E-4282-B5E6-95868A4BE5FA}"/>
      </w:docPartPr>
      <w:docPartBody>
        <w:p w:rsidR="00000000" w:rsidRDefault="004959AC">
          <w:pPr>
            <w:pStyle w:val="63CB3B1DE6034E089E9D965DB9542C96"/>
          </w:pPr>
          <w:r w:rsidRPr="00642A06">
            <w:rPr>
              <w:noProof/>
              <w:lang w:bidi="es-ES"/>
            </w:rPr>
            <w:t xml:space="preserve">[Incluya todas las ilustraciones en su propia sección, después de las referencias (y, si corresponde, de las notas al pie y las tablas). Incluya un título numerado para cada ilustración. Use el estilo de tabla o ilustración para agregar </w:t>
          </w:r>
          <w:r w:rsidRPr="00642A06">
            <w:rPr>
              <w:noProof/>
              <w:lang w:bidi="es-ES"/>
            </w:rPr>
            <w:t>fácilmente espaciado entre la ilustración y el título.]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9AC"/>
    <w:rsid w:val="0049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E5C6FD707114996822CDF54447BF1B2">
    <w:name w:val="BE5C6FD707114996822CDF54447BF1B2"/>
  </w:style>
  <w:style w:type="paragraph" w:customStyle="1" w:styleId="07E85C1C344F4F62ADA3A4FEB84E79D0">
    <w:name w:val="07E85C1C344F4F62ADA3A4FEB84E79D0"/>
  </w:style>
  <w:style w:type="paragraph" w:customStyle="1" w:styleId="02CA6BB6A5EA4CEB86B1B73B904F1AF1">
    <w:name w:val="02CA6BB6A5EA4CEB86B1B73B904F1AF1"/>
  </w:style>
  <w:style w:type="paragraph" w:customStyle="1" w:styleId="0D1381F320EB4191BE610243EE63011C">
    <w:name w:val="0D1381F320EB4191BE610243EE63011C"/>
  </w:style>
  <w:style w:type="paragraph" w:customStyle="1" w:styleId="EAAFEAA746BB4A1AA45BE373C2CB562C">
    <w:name w:val="EAAFEAA746BB4A1AA45BE373C2CB562C"/>
  </w:style>
  <w:style w:type="paragraph" w:customStyle="1" w:styleId="F8B608A5BE514B9BB8ADC249F85299EB">
    <w:name w:val="F8B608A5BE514B9BB8ADC249F85299EB"/>
  </w:style>
  <w:style w:type="character" w:styleId="nfasis">
    <w:name w:val="Emphasis"/>
    <w:basedOn w:val="Fuentedeprrafopredeter"/>
    <w:uiPriority w:val="4"/>
    <w:unhideWhenUsed/>
    <w:qFormat/>
    <w:rPr>
      <w:rFonts w:asciiTheme="minorHAnsi" w:hAnsiTheme="minorHAnsi"/>
      <w:i/>
      <w:iCs/>
      <w:sz w:val="24"/>
    </w:rPr>
  </w:style>
  <w:style w:type="paragraph" w:customStyle="1" w:styleId="05BD783F75DD4E84B6E7BF5C56BC4A66">
    <w:name w:val="05BD783F75DD4E84B6E7BF5C56BC4A66"/>
  </w:style>
  <w:style w:type="paragraph" w:customStyle="1" w:styleId="BA46C97520B64D02922647BAE06F88DE">
    <w:name w:val="BA46C97520B64D02922647BAE06F88DE"/>
  </w:style>
  <w:style w:type="paragraph" w:customStyle="1" w:styleId="1C1EEF23B6D140F8A2581925312FB56D">
    <w:name w:val="1C1EEF23B6D140F8A2581925312FB56D"/>
  </w:style>
  <w:style w:type="paragraph" w:customStyle="1" w:styleId="6935FA11135B41AE987D08A53848BFAB">
    <w:name w:val="6935FA11135B41AE987D08A53848BFAB"/>
  </w:style>
  <w:style w:type="paragraph" w:customStyle="1" w:styleId="7DACB3C7CE374D3DBF306E09BE016746">
    <w:name w:val="7DACB3C7CE374D3DBF306E09BE016746"/>
  </w:style>
  <w:style w:type="paragraph" w:customStyle="1" w:styleId="043FE7EE5D4E4E919BE0A3861B3D9662">
    <w:name w:val="043FE7EE5D4E4E919BE0A3861B3D9662"/>
  </w:style>
  <w:style w:type="paragraph" w:customStyle="1" w:styleId="2999B1CC55714C8EABCA45CAA05F8019">
    <w:name w:val="2999B1CC55714C8EABCA45CAA05F8019"/>
  </w:style>
  <w:style w:type="paragraph" w:customStyle="1" w:styleId="D97E06D8EABF463FB9C2992EDC78B3F5">
    <w:name w:val="D97E06D8EABF463FB9C2992EDC78B3F5"/>
  </w:style>
  <w:style w:type="paragraph" w:customStyle="1" w:styleId="E9570C5725D1495782156869CCEB5590">
    <w:name w:val="E9570C5725D1495782156869CCEB5590"/>
  </w:style>
  <w:style w:type="paragraph" w:customStyle="1" w:styleId="C6F48B8E55C541DC841B74A52A044F12">
    <w:name w:val="C6F48B8E55C541DC841B74A52A044F12"/>
  </w:style>
  <w:style w:type="paragraph" w:customStyle="1" w:styleId="A25772FFEB524642843100E49060F5FC">
    <w:name w:val="A25772FFEB524642843100E49060F5FC"/>
  </w:style>
  <w:style w:type="paragraph" w:customStyle="1" w:styleId="23D890E78B3A45E89DCBE8EC6A8E9FFD">
    <w:name w:val="23D890E78B3A45E89DCBE8EC6A8E9FFD"/>
  </w:style>
  <w:style w:type="paragraph" w:customStyle="1" w:styleId="243848AE55F842599F4C04ACE34716E6">
    <w:name w:val="243848AE55F842599F4C04ACE34716E6"/>
  </w:style>
  <w:style w:type="paragraph" w:customStyle="1" w:styleId="518AC44A454646DB86C81ADFBE2877C6">
    <w:name w:val="518AC44A454646DB86C81ADFBE2877C6"/>
  </w:style>
  <w:style w:type="paragraph" w:customStyle="1" w:styleId="9A5DE21B8BAD4C34AC77AA0C01B8BCB5">
    <w:name w:val="9A5DE21B8BAD4C34AC77AA0C01B8BCB5"/>
  </w:style>
  <w:style w:type="paragraph" w:customStyle="1" w:styleId="A1481654DEA9414A875F1D2001F59406">
    <w:name w:val="A1481654DEA9414A875F1D2001F59406"/>
  </w:style>
  <w:style w:type="paragraph" w:customStyle="1" w:styleId="9DA5697330DC4DECBA648EE1DC4E0B76">
    <w:name w:val="9DA5697330DC4DECBA648EE1DC4E0B76"/>
  </w:style>
  <w:style w:type="paragraph" w:customStyle="1" w:styleId="662DB90CDD4C4EE0AF9A1A6876DE81E5">
    <w:name w:val="662DB90CDD4C4EE0AF9A1A6876DE81E5"/>
  </w:style>
  <w:style w:type="paragraph" w:customStyle="1" w:styleId="E1C624ACD7F348DFB11475D8986583C1">
    <w:name w:val="E1C624ACD7F348DFB11475D8986583C1"/>
  </w:style>
  <w:style w:type="paragraph" w:customStyle="1" w:styleId="EC7E533DD3844E21B3A939F718E63613">
    <w:name w:val="EC7E533DD3844E21B3A939F718E63613"/>
  </w:style>
  <w:style w:type="paragraph" w:customStyle="1" w:styleId="206A29F35BE5477796D817B83ADB1FDE">
    <w:name w:val="206A29F35BE5477796D817B83ADB1FDE"/>
  </w:style>
  <w:style w:type="paragraph" w:customStyle="1" w:styleId="1F3B8F8C3C7D41B8B8159AD1EA3E1421">
    <w:name w:val="1F3B8F8C3C7D41B8B8159AD1EA3E1421"/>
  </w:style>
  <w:style w:type="paragraph" w:customStyle="1" w:styleId="B1135D3D3C5A4B87B440ED09264CE822">
    <w:name w:val="B1135D3D3C5A4B87B440ED09264CE822"/>
  </w:style>
  <w:style w:type="paragraph" w:customStyle="1" w:styleId="5C0AC9BB31694D35A37A5BFCED753981">
    <w:name w:val="5C0AC9BB31694D35A37A5BFCED753981"/>
  </w:style>
  <w:style w:type="paragraph" w:customStyle="1" w:styleId="47A54A7F0E5E4E7C9E35D50581FC2FDF">
    <w:name w:val="47A54A7F0E5E4E7C9E35D50581FC2FDF"/>
  </w:style>
  <w:style w:type="paragraph" w:customStyle="1" w:styleId="D48A3D014B2A40CC8D037B5115D78B73">
    <w:name w:val="D48A3D014B2A40CC8D037B5115D78B73"/>
  </w:style>
  <w:style w:type="paragraph" w:customStyle="1" w:styleId="A45B1AA426064D4783C882BAD890D812">
    <w:name w:val="A45B1AA426064D4783C882BAD890D812"/>
  </w:style>
  <w:style w:type="paragraph" w:customStyle="1" w:styleId="DC67F561FC38435C83BBF2DB0D89D1E6">
    <w:name w:val="DC67F561FC38435C83BBF2DB0D89D1E6"/>
  </w:style>
  <w:style w:type="paragraph" w:customStyle="1" w:styleId="7719631B3C724BA38F630AE34ECCC93D">
    <w:name w:val="7719631B3C724BA38F630AE34ECCC93D"/>
  </w:style>
  <w:style w:type="paragraph" w:customStyle="1" w:styleId="CD3168A5C0C14BC8B778EC901821DE06">
    <w:name w:val="CD3168A5C0C14BC8B778EC901821DE06"/>
  </w:style>
  <w:style w:type="paragraph" w:customStyle="1" w:styleId="48882EF37DA54E7484BDD26A41D9827A">
    <w:name w:val="48882EF37DA54E7484BDD26A41D9827A"/>
  </w:style>
  <w:style w:type="paragraph" w:customStyle="1" w:styleId="D255C741BE824E54860DE062C3B397EA">
    <w:name w:val="D255C741BE824E54860DE062C3B397EA"/>
  </w:style>
  <w:style w:type="paragraph" w:customStyle="1" w:styleId="E4BC7F5FD1354E71A1AF9401700A671D">
    <w:name w:val="E4BC7F5FD1354E71A1AF9401700A671D"/>
  </w:style>
  <w:style w:type="paragraph" w:customStyle="1" w:styleId="3FCCA05765CF4B8EAC8D82219177D7D4">
    <w:name w:val="3FCCA05765CF4B8EAC8D82219177D7D4"/>
  </w:style>
  <w:style w:type="paragraph" w:customStyle="1" w:styleId="110452B2DA36465D8850683F54907E20">
    <w:name w:val="110452B2DA36465D8850683F54907E20"/>
  </w:style>
  <w:style w:type="paragraph" w:customStyle="1" w:styleId="518A4CC65250403C9431448A4D2F7969">
    <w:name w:val="518A4CC65250403C9431448A4D2F7969"/>
  </w:style>
  <w:style w:type="paragraph" w:customStyle="1" w:styleId="6F3A770B01F445CC92202CC91BDD8EBB">
    <w:name w:val="6F3A770B01F445CC92202CC91BDD8EBB"/>
  </w:style>
  <w:style w:type="paragraph" w:customStyle="1" w:styleId="E455544DB6304E939F6A86B40C85AA9F">
    <w:name w:val="E455544DB6304E939F6A86B40C85AA9F"/>
  </w:style>
  <w:style w:type="paragraph" w:customStyle="1" w:styleId="D7937E63761F4C3DA33576ECEE8DFBEB">
    <w:name w:val="D7937E63761F4C3DA33576ECEE8DFBEB"/>
  </w:style>
  <w:style w:type="paragraph" w:customStyle="1" w:styleId="B2EA9254A06E4CDC853907B617E6B924">
    <w:name w:val="B2EA9254A06E4CDC853907B617E6B924"/>
  </w:style>
  <w:style w:type="paragraph" w:customStyle="1" w:styleId="C1BE8EDDE85640E68264F769AE15E4D0">
    <w:name w:val="C1BE8EDDE85640E68264F769AE15E4D0"/>
  </w:style>
  <w:style w:type="paragraph" w:customStyle="1" w:styleId="8E8B40CED6F043849F4B3B5D3448D410">
    <w:name w:val="8E8B40CED6F043849F4B3B5D3448D410"/>
  </w:style>
  <w:style w:type="paragraph" w:customStyle="1" w:styleId="04BC99D2BBB0452098B77C5A63052105">
    <w:name w:val="04BC99D2BBB0452098B77C5A63052105"/>
  </w:style>
  <w:style w:type="paragraph" w:customStyle="1" w:styleId="9196025E8A394E0087D716E98C7D1909">
    <w:name w:val="9196025E8A394E0087D716E98C7D1909"/>
  </w:style>
  <w:style w:type="paragraph" w:customStyle="1" w:styleId="CB35AB1A18314E86B4EC0A69EBDEF212">
    <w:name w:val="CB35AB1A18314E86B4EC0A69EBDEF212"/>
  </w:style>
  <w:style w:type="paragraph" w:customStyle="1" w:styleId="D5873913A6814E658BE5D0D2C965BC23">
    <w:name w:val="D5873913A6814E658BE5D0D2C965BC23"/>
  </w:style>
  <w:style w:type="paragraph" w:customStyle="1" w:styleId="BE1CE1B7CA164BD1ACDF43F806C42AD5">
    <w:name w:val="BE1CE1B7CA164BD1ACDF43F806C42AD5"/>
  </w:style>
  <w:style w:type="paragraph" w:customStyle="1" w:styleId="9AC0C48F1D39430689044D3023D13A8F">
    <w:name w:val="9AC0C48F1D39430689044D3023D13A8F"/>
  </w:style>
  <w:style w:type="paragraph" w:customStyle="1" w:styleId="377C293398FC4B7C97258F6657A3FFA0">
    <w:name w:val="377C293398FC4B7C97258F6657A3FFA0"/>
  </w:style>
  <w:style w:type="paragraph" w:customStyle="1" w:styleId="F811C4B476584A5EA460253F94F19D7A">
    <w:name w:val="F811C4B476584A5EA460253F94F19D7A"/>
  </w:style>
  <w:style w:type="paragraph" w:customStyle="1" w:styleId="949E0932DCFC47338FB2623D22AB6883">
    <w:name w:val="949E0932DCFC47338FB2623D22AB6883"/>
  </w:style>
  <w:style w:type="paragraph" w:customStyle="1" w:styleId="507D950EB0D6451BB403D005EDBD7073">
    <w:name w:val="507D950EB0D6451BB403D005EDBD7073"/>
  </w:style>
  <w:style w:type="paragraph" w:customStyle="1" w:styleId="E2F852348C284C149E117767AFA9B71E">
    <w:name w:val="E2F852348C284C149E117767AFA9B71E"/>
  </w:style>
  <w:style w:type="paragraph" w:customStyle="1" w:styleId="169903FD98724406AC45C17A8FF4B069">
    <w:name w:val="169903FD98724406AC45C17A8FF4B069"/>
  </w:style>
  <w:style w:type="paragraph" w:customStyle="1" w:styleId="A2881D1A77DB497DAF83D69F2DD3484F">
    <w:name w:val="A2881D1A77DB497DAF83D69F2DD3484F"/>
  </w:style>
  <w:style w:type="paragraph" w:customStyle="1" w:styleId="DFA3BE04ECAF47AFB6158057A40BD664">
    <w:name w:val="DFA3BE04ECAF47AFB6158057A40BD664"/>
  </w:style>
  <w:style w:type="paragraph" w:customStyle="1" w:styleId="63CB3B1DE6034E089E9D965DB9542C96">
    <w:name w:val="63CB3B1DE6034E089E9D965DB9542C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PMBOK 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{7C6C7047-1A93-42F3-B8DD-CAFE353CD106}</b:Guid>
    <b:Title>Título del artículo</b:Title>
    <b:Year>Año</b:Year>
    <b:JournalName>Título del diario</b:JournalName>
    <b:Pages>Páginas desde - hasta</b:Pages>
    <b:Author>
      <b:Author>
        <b:NameList>
          <b:Person>
            <b:Last>Apellidos</b:Last>
            <b:First>nombre,</b:First>
            <b:Middle>segundo nombre</b:Middle>
          </b:Person>
        </b:NameList>
      </b:Author>
    </b:Author>
    <b:RefOrder>1</b:RefOrder>
  </b:Source>
  <b:Source>
    <b:Tag>Last</b:Tag>
    <b:SourceType>Book</b:SourceType>
    <b:Guid>{1B3A3F10-31D4-4B30-9A61-008FB2C6139A}</b:Guid>
    <b:Title>Título del libro</b:Title>
    <b:Year>Año</b:Year>
    <b:City>Nombre de la ciudad</b:City>
    <b:Publisher>Nombre del editor</b:Publisher>
    <b:Author>
      <b:Author>
        <b:NameList>
          <b:Person>
            <b:Last>Apellidos</b:Last>
            <b:First>nombre,</b:First>
            <b:Middle>segundo nombre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F958EA-0FD5-4C68-8F1F-AC2CF703C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de estilo APA (6.ª edición)</Template>
  <TotalTime>35</TotalTime>
  <Pages>10</Pages>
  <Words>871</Words>
  <Characters>4794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
Arana Manco Fabrizzio Del Piero – Diseñador UX/UI y Project Manager
Capa Moreno Fechner Jacob – Desarrollador Fronted
Romero Angulo Alanis – Diseñador UX/UI y Analista de sistemas
Oblitas Flores Josue Elias – Desarrollador Backed</vt:lpstr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Responsables 
- Arana Manco Fabrizzio Del Piero – Diseñador UX/UI y Project Manager
- Capa Moreno Fechner Jacob – Desarrollador Fronted
- Romero Angulo Alanis – Diseñador UX/UI y Analista de sistemas
- Oblitas Flores Josue Elias – Desarrollador Backed</dc:title>
  <dc:subject/>
  <dc:creator>LAB-USR-CHIMBOTE</dc:creator>
  <cp:keywords/>
  <dc:description/>
  <cp:lastModifiedBy>LAB-USR-CHIMBOTE</cp:lastModifiedBy>
  <cp:revision>3</cp:revision>
  <dcterms:created xsi:type="dcterms:W3CDTF">2026-08-22T01:39:00Z</dcterms:created>
  <dcterms:modified xsi:type="dcterms:W3CDTF">2026-08-22T02:14:00Z</dcterms:modified>
</cp:coreProperties>
</file>